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726CF" w:rsidRDefault="006F08BD">
      <w:pPr>
        <w:jc w:val="center"/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 xml:space="preserve">Confidential：                                                                        </w:t>
      </w:r>
      <w:r>
        <w:rPr>
          <w:rFonts w:ascii="微软雅黑 Light" w:eastAsia="微软雅黑 Light" w:hAnsi="微软雅黑 Light" w:cs="微软雅黑" w:hint="eastAsia"/>
          <w:b/>
          <w:szCs w:val="21"/>
        </w:rPr>
        <w:t>（绝密）</w:t>
      </w: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szCs w:val="21"/>
        </w:rPr>
      </w:pP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szCs w:val="21"/>
        </w:rPr>
      </w:pPr>
    </w:p>
    <w:p w:rsidR="00B726CF" w:rsidRDefault="006F08BD">
      <w:pPr>
        <w:ind w:right="80"/>
        <w:jc w:val="right"/>
        <w:rPr>
          <w:rFonts w:ascii="微软雅黑 Light" w:eastAsia="微软雅黑 Light" w:hAnsi="微软雅黑 Light" w:cs="微软雅黑"/>
          <w:szCs w:val="21"/>
        </w:rPr>
      </w:pPr>
      <w:proofErr w:type="gramStart"/>
      <w:r>
        <w:rPr>
          <w:rFonts w:ascii="微软雅黑 Light" w:eastAsia="微软雅黑 Light" w:hAnsi="微软雅黑 Light" w:cs="微软雅黑" w:hint="eastAsia"/>
          <w:sz w:val="44"/>
          <w:szCs w:val="44"/>
        </w:rPr>
        <w:t>畅由拼团</w:t>
      </w:r>
      <w:proofErr w:type="gramEnd"/>
      <w:r>
        <w:rPr>
          <w:rFonts w:ascii="微软雅黑 Light" w:eastAsia="微软雅黑 Light" w:hAnsi="微软雅黑 Light" w:cs="微软雅黑" w:hint="eastAsia"/>
          <w:szCs w:val="21"/>
        </w:rPr>
        <w:t>__需求说明书</w:t>
      </w:r>
    </w:p>
    <w:p w:rsidR="00B726CF" w:rsidRDefault="006F08BD">
      <w:pPr>
        <w:ind w:right="110"/>
        <w:jc w:val="right"/>
        <w:rPr>
          <w:rFonts w:ascii="微软雅黑 Light" w:eastAsia="微软雅黑 Light" w:hAnsi="微软雅黑 Light" w:cs="微软雅黑"/>
          <w:b/>
          <w:szCs w:val="21"/>
        </w:rPr>
      </w:pPr>
      <w:r>
        <w:rPr>
          <w:rFonts w:ascii="微软雅黑 Light" w:eastAsia="微软雅黑 Light" w:hAnsi="微软雅黑 Light" w:cs="微软雅黑" w:hint="eastAsia"/>
          <w:b/>
          <w:szCs w:val="21"/>
        </w:rPr>
        <w:t>版本号：1</w:t>
      </w:r>
      <w:r>
        <w:rPr>
          <w:rFonts w:ascii="微软雅黑 Light" w:eastAsia="微软雅黑 Light" w:hAnsi="微软雅黑 Light" w:cs="微软雅黑"/>
          <w:b/>
          <w:szCs w:val="21"/>
        </w:rPr>
        <w:t>.0</w:t>
      </w: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6F08BD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ab/>
      </w:r>
      <w:r>
        <w:rPr>
          <w:rFonts w:ascii="微软雅黑 Light" w:eastAsia="微软雅黑 Light" w:hAnsi="微软雅黑 Light" w:cs="微软雅黑" w:hint="eastAsia"/>
          <w:b/>
          <w:bCs/>
          <w:szCs w:val="21"/>
        </w:rPr>
        <w:tab/>
      </w: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</w:p>
    <w:p w:rsidR="00B726CF" w:rsidRDefault="00B726CF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</w:p>
    <w:p w:rsidR="00B726CF" w:rsidRDefault="006F08BD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  <w:r>
        <w:rPr>
          <w:rFonts w:ascii="微软雅黑 Light" w:eastAsia="微软雅黑 Light" w:hAnsi="微软雅黑 Light" w:cs="微软雅黑" w:hint="eastAsia"/>
          <w:b/>
          <w:bCs/>
          <w:szCs w:val="21"/>
        </w:rPr>
        <w:t>文档作者：王亚敏</w:t>
      </w:r>
    </w:p>
    <w:p w:rsidR="00B726CF" w:rsidRDefault="006F08BD">
      <w:pPr>
        <w:jc w:val="right"/>
        <w:rPr>
          <w:rFonts w:ascii="微软雅黑 Light" w:eastAsia="微软雅黑 Light" w:hAnsi="微软雅黑 Light" w:cs="微软雅黑"/>
          <w:b/>
          <w:bCs/>
          <w:szCs w:val="21"/>
        </w:rPr>
      </w:pPr>
      <w:r>
        <w:rPr>
          <w:rFonts w:ascii="微软雅黑 Light" w:eastAsia="微软雅黑 Light" w:hAnsi="微软雅黑 Light" w:cs="微软雅黑" w:hint="eastAsia"/>
          <w:b/>
          <w:bCs/>
          <w:szCs w:val="21"/>
        </w:rPr>
        <w:t>2018-</w:t>
      </w:r>
      <w:r>
        <w:rPr>
          <w:rFonts w:ascii="微软雅黑 Light" w:eastAsia="微软雅黑 Light" w:hAnsi="微软雅黑 Light" w:cs="微软雅黑"/>
          <w:b/>
          <w:bCs/>
          <w:szCs w:val="21"/>
        </w:rPr>
        <w:t>04</w:t>
      </w:r>
      <w:r>
        <w:rPr>
          <w:rFonts w:ascii="微软雅黑 Light" w:eastAsia="微软雅黑 Light" w:hAnsi="微软雅黑 Light" w:cs="微软雅黑" w:hint="eastAsia"/>
          <w:b/>
          <w:bCs/>
          <w:szCs w:val="21"/>
        </w:rPr>
        <w:t>-</w:t>
      </w:r>
      <w:r w:rsidR="000B365C">
        <w:rPr>
          <w:rFonts w:ascii="微软雅黑 Light" w:eastAsia="微软雅黑 Light" w:hAnsi="微软雅黑 Light" w:cs="微软雅黑"/>
          <w:b/>
          <w:bCs/>
          <w:szCs w:val="21"/>
        </w:rPr>
        <w:t>19</w:t>
      </w:r>
    </w:p>
    <w:p w:rsidR="00B726CF" w:rsidRDefault="006F08BD">
      <w:pPr>
        <w:widowControl/>
        <w:jc w:val="right"/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b/>
          <w:szCs w:val="21"/>
        </w:rPr>
        <w:t>All Rights Reserved</w:t>
      </w:r>
      <w:r>
        <w:rPr>
          <w:rFonts w:ascii="微软雅黑 Light" w:eastAsia="微软雅黑 Light" w:hAnsi="微软雅黑 Light" w:cs="微软雅黑" w:hint="eastAsia"/>
          <w:szCs w:val="21"/>
        </w:rPr>
        <w:t xml:space="preserve"> </w:t>
      </w:r>
    </w:p>
    <w:p w:rsidR="00B726CF" w:rsidRDefault="00B726CF">
      <w:pPr>
        <w:widowControl/>
        <w:jc w:val="right"/>
        <w:rPr>
          <w:rFonts w:ascii="微软雅黑 Light" w:eastAsia="微软雅黑 Light" w:hAnsi="微软雅黑 Light" w:cs="微软雅黑"/>
          <w:szCs w:val="21"/>
        </w:rPr>
      </w:pPr>
    </w:p>
    <w:p w:rsidR="00B726CF" w:rsidRDefault="006F08BD">
      <w:pPr>
        <w:widowControl/>
        <w:jc w:val="left"/>
        <w:rPr>
          <w:rFonts w:ascii="微软雅黑 Light" w:eastAsia="微软雅黑 Light" w:hAnsi="微软雅黑 Light" w:cs="微软雅黑"/>
          <w:b/>
          <w:szCs w:val="21"/>
        </w:rPr>
      </w:pPr>
      <w:r>
        <w:rPr>
          <w:rFonts w:ascii="微软雅黑 Light" w:eastAsia="微软雅黑 Light" w:hAnsi="微软雅黑 Light" w:cs="微软雅黑" w:hint="eastAsia"/>
          <w:b/>
          <w:szCs w:val="21"/>
        </w:rPr>
        <w:t>文档修订记录</w:t>
      </w:r>
    </w:p>
    <w:tbl>
      <w:tblPr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1325"/>
        <w:gridCol w:w="1325"/>
        <w:gridCol w:w="5860"/>
      </w:tblGrid>
      <w:tr w:rsidR="00B726CF">
        <w:tc>
          <w:tcPr>
            <w:tcW w:w="1452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lastRenderedPageBreak/>
              <w:t>日期</w:t>
            </w:r>
          </w:p>
        </w:tc>
        <w:tc>
          <w:tcPr>
            <w:tcW w:w="1325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修订版本</w:t>
            </w:r>
          </w:p>
        </w:tc>
        <w:tc>
          <w:tcPr>
            <w:tcW w:w="1325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修改人</w:t>
            </w:r>
          </w:p>
        </w:tc>
        <w:tc>
          <w:tcPr>
            <w:tcW w:w="5860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修改内容</w:t>
            </w:r>
          </w:p>
        </w:tc>
      </w:tr>
      <w:tr w:rsidR="00B726CF">
        <w:tc>
          <w:tcPr>
            <w:tcW w:w="1452" w:type="dxa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2018-04-</w:t>
            </w:r>
            <w:r w:rsidR="00EB15B5">
              <w:rPr>
                <w:rFonts w:ascii="微软雅黑 Light" w:eastAsia="微软雅黑 Light" w:hAnsi="微软雅黑 Light" w:cs="微软雅黑"/>
                <w:szCs w:val="21"/>
              </w:rPr>
              <w:t>19</w:t>
            </w:r>
          </w:p>
        </w:tc>
        <w:tc>
          <w:tcPr>
            <w:tcW w:w="1325" w:type="dxa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1.0</w:t>
            </w:r>
          </w:p>
        </w:tc>
        <w:tc>
          <w:tcPr>
            <w:tcW w:w="1325" w:type="dxa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王亚敏</w:t>
            </w:r>
          </w:p>
        </w:tc>
        <w:tc>
          <w:tcPr>
            <w:tcW w:w="5860" w:type="dxa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初稿撰写</w:t>
            </w: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</w:tbl>
    <w:p w:rsidR="00B726CF" w:rsidRDefault="00B726CF">
      <w:pPr>
        <w:widowControl/>
        <w:rPr>
          <w:rFonts w:ascii="微软雅黑 Light" w:eastAsia="微软雅黑 Light" w:hAnsi="微软雅黑 Light" w:cs="微软雅黑"/>
          <w:szCs w:val="21"/>
        </w:rPr>
      </w:pPr>
    </w:p>
    <w:p w:rsidR="00B726CF" w:rsidRDefault="00B726CF">
      <w:pPr>
        <w:widowControl/>
        <w:jc w:val="center"/>
        <w:rPr>
          <w:rFonts w:ascii="微软雅黑 Light" w:eastAsia="微软雅黑 Light" w:hAnsi="微软雅黑 Light" w:cs="微软雅黑"/>
          <w:szCs w:val="21"/>
        </w:rPr>
      </w:pPr>
    </w:p>
    <w:p w:rsidR="00B726CF" w:rsidRDefault="006F08BD">
      <w:pPr>
        <w:widowControl/>
        <w:jc w:val="left"/>
        <w:rPr>
          <w:rFonts w:ascii="微软雅黑 Light" w:eastAsia="微软雅黑 Light" w:hAnsi="微软雅黑 Light" w:cs="微软雅黑"/>
          <w:b/>
          <w:szCs w:val="21"/>
        </w:rPr>
      </w:pPr>
      <w:r>
        <w:rPr>
          <w:rFonts w:ascii="微软雅黑 Light" w:eastAsia="微软雅黑 Light" w:hAnsi="微软雅黑 Light" w:cs="微软雅黑" w:hint="eastAsia"/>
          <w:b/>
          <w:szCs w:val="21"/>
        </w:rPr>
        <w:t>文档审核记录</w:t>
      </w:r>
    </w:p>
    <w:tbl>
      <w:tblPr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1325"/>
        <w:gridCol w:w="1325"/>
        <w:gridCol w:w="5860"/>
      </w:tblGrid>
      <w:tr w:rsidR="00B726CF">
        <w:tc>
          <w:tcPr>
            <w:tcW w:w="1452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日期</w:t>
            </w:r>
          </w:p>
        </w:tc>
        <w:tc>
          <w:tcPr>
            <w:tcW w:w="1325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审核版本</w:t>
            </w:r>
          </w:p>
        </w:tc>
        <w:tc>
          <w:tcPr>
            <w:tcW w:w="1325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审核人</w:t>
            </w:r>
          </w:p>
        </w:tc>
        <w:tc>
          <w:tcPr>
            <w:tcW w:w="5860" w:type="dxa"/>
            <w:shd w:val="clear" w:color="auto" w:fill="C6D9F1"/>
          </w:tcPr>
          <w:p w:rsidR="00B726CF" w:rsidRDefault="006F08BD">
            <w:pPr>
              <w:jc w:val="center"/>
              <w:rPr>
                <w:rFonts w:ascii="微软雅黑 Light" w:eastAsia="微软雅黑 Light" w:hAnsi="微软雅黑 Light" w:cs="微软雅黑"/>
                <w:b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b/>
                <w:szCs w:val="21"/>
              </w:rPr>
              <w:t>审核意见</w:t>
            </w: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  <w:tr w:rsidR="00B726CF">
        <w:tc>
          <w:tcPr>
            <w:tcW w:w="1452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1325" w:type="dxa"/>
          </w:tcPr>
          <w:p w:rsidR="00B726CF" w:rsidRDefault="00B726CF">
            <w:pPr>
              <w:jc w:val="center"/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  <w:tc>
          <w:tcPr>
            <w:tcW w:w="5860" w:type="dxa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</w:tbl>
    <w:p w:rsidR="00B726CF" w:rsidRDefault="006F08BD">
      <w:pPr>
        <w:widowControl/>
        <w:jc w:val="center"/>
        <w:rPr>
          <w:rFonts w:ascii="微软雅黑 Light" w:eastAsia="微软雅黑 Light" w:hAnsi="微软雅黑 Light" w:cs="微软雅黑"/>
          <w:b/>
          <w:color w:val="548DD4"/>
          <w:szCs w:val="21"/>
          <w:lang w:val="zh-CN"/>
        </w:rPr>
      </w:pPr>
      <w:r>
        <w:rPr>
          <w:rFonts w:ascii="微软雅黑 Light" w:eastAsia="微软雅黑 Light" w:hAnsi="微软雅黑 Light" w:cs="微软雅黑" w:hint="eastAsia"/>
          <w:szCs w:val="21"/>
        </w:rPr>
        <w:br w:type="page"/>
      </w:r>
      <w:r>
        <w:rPr>
          <w:rFonts w:ascii="微软雅黑 Light" w:eastAsia="微软雅黑 Light" w:hAnsi="微软雅黑 Light" w:cs="微软雅黑" w:hint="eastAsia"/>
          <w:b/>
          <w:color w:val="548DD4"/>
          <w:szCs w:val="21"/>
          <w:lang w:val="zh-CN"/>
        </w:rPr>
        <w:lastRenderedPageBreak/>
        <w:t>目录</w:t>
      </w:r>
    </w:p>
    <w:p w:rsidR="003953BB" w:rsidRDefault="006F08BD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r>
        <w:rPr>
          <w:rFonts w:ascii="微软雅黑 Light" w:eastAsia="微软雅黑 Light" w:hAnsi="微软雅黑 Light" w:cs="微软雅黑" w:hint="eastAsia"/>
          <w:szCs w:val="21"/>
        </w:rPr>
        <w:fldChar w:fldCharType="begin"/>
      </w:r>
      <w:r>
        <w:rPr>
          <w:rFonts w:ascii="微软雅黑 Light" w:eastAsia="微软雅黑 Light" w:hAnsi="微软雅黑 Light" w:cs="微软雅黑" w:hint="eastAsia"/>
          <w:szCs w:val="21"/>
        </w:rPr>
        <w:instrText xml:space="preserve"> TOC \o "1-3" \h \z \u </w:instrText>
      </w:r>
      <w:r>
        <w:rPr>
          <w:rFonts w:ascii="微软雅黑 Light" w:eastAsia="微软雅黑 Light" w:hAnsi="微软雅黑 Light" w:cs="微软雅黑" w:hint="eastAsia"/>
          <w:szCs w:val="21"/>
        </w:rPr>
        <w:fldChar w:fldCharType="separate"/>
      </w:r>
      <w:hyperlink w:anchor="_Toc513727170" w:history="1">
        <w:r w:rsidR="003953BB" w:rsidRPr="002517A1">
          <w:rPr>
            <w:rStyle w:val="ad"/>
            <w:rFonts w:ascii="微软雅黑 Light" w:eastAsia="微软雅黑 Light" w:hAnsi="微软雅黑 Light" w:cs="微软雅黑"/>
            <w:noProof/>
          </w:rPr>
          <w:t>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cs="微软雅黑" w:hint="eastAsia"/>
            <w:noProof/>
          </w:rPr>
          <w:t>基础信息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_Toc513727170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1" w:history="1">
        <w:r w:rsidR="003953BB" w:rsidRPr="002517A1">
          <w:rPr>
            <w:rStyle w:val="ad"/>
            <w:rFonts w:ascii="微软雅黑 Light" w:eastAsia="微软雅黑 Light" w:hAnsi="微软雅黑 Light" w:cs="微软雅黑"/>
            <w:noProof/>
          </w:rPr>
          <w:t>1.1.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cs="微软雅黑" w:hint="eastAsia"/>
            <w:noProof/>
          </w:rPr>
          <w:t>需求介绍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_Toc513727171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2" w:history="1">
        <w:r w:rsidR="003953BB" w:rsidRPr="002517A1">
          <w:rPr>
            <w:rStyle w:val="ad"/>
            <w:rFonts w:ascii="微软雅黑 Light" w:eastAsia="微软雅黑 Light" w:hAnsi="微软雅黑 Light" w:cs="微软雅黑"/>
            <w:noProof/>
          </w:rPr>
          <w:t xml:space="preserve">1.2. </w:t>
        </w:r>
        <w:r w:rsidR="003953BB" w:rsidRPr="002517A1">
          <w:rPr>
            <w:rStyle w:val="ad"/>
            <w:rFonts w:ascii="微软雅黑 Light" w:eastAsia="微软雅黑 Light" w:hAnsi="微软雅黑 Light" w:cs="微软雅黑" w:hint="eastAsia"/>
            <w:noProof/>
          </w:rPr>
          <w:t>业务介绍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_Toc513727172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3" w:history="1">
        <w:r w:rsidR="003953BB" w:rsidRPr="002517A1">
          <w:rPr>
            <w:rStyle w:val="ad"/>
            <w:rFonts w:ascii="微软雅黑 Light" w:hAnsi="微软雅黑 Light"/>
            <w:noProof/>
          </w:rPr>
          <w:t xml:space="preserve">1.2.1. </w:t>
        </w:r>
        <w:r w:rsidR="003953BB" w:rsidRPr="002517A1">
          <w:rPr>
            <w:rStyle w:val="ad"/>
            <w:rFonts w:ascii="微软雅黑 Light" w:hAnsi="微软雅黑 Light" w:hint="eastAsia"/>
            <w:noProof/>
          </w:rPr>
          <w:t>业务简述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_Toc513727173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4" w:history="1">
        <w:r w:rsidR="003953BB" w:rsidRPr="002517A1">
          <w:rPr>
            <w:rStyle w:val="ad"/>
            <w:rFonts w:ascii="微软雅黑 Light" w:hAnsi="微软雅黑 Light"/>
            <w:noProof/>
          </w:rPr>
          <w:t xml:space="preserve">1.2.2. </w:t>
        </w:r>
        <w:r w:rsidR="003953BB" w:rsidRPr="002517A1">
          <w:rPr>
            <w:rStyle w:val="ad"/>
            <w:rFonts w:ascii="微软雅黑 Light" w:hAnsi="微软雅黑 Light" w:hint="eastAsia"/>
            <w:noProof/>
          </w:rPr>
          <w:t>业务价值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_Toc513727174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5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产品梗概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_Toc513727175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6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名词解释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_Toc513727176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7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产品简述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_Toc513727177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6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8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产品版本规划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_Toc513727178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6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79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2.4.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主要流程和简述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_Toc513727179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7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0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2.5.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页面</w:t>
        </w:r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/</w:t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功能清单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_Toc513727180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8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1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内部产品关联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_Toc513727181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8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2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2.2.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外部产品</w:t>
        </w:r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/</w:t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接口关联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_Toc513727182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8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3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产品详细说明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_Toc513727183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8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4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3.1.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前端业务说明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_Toc513727184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9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5" w:history="1">
        <w:r w:rsidR="003953BB" w:rsidRPr="002517A1">
          <w:rPr>
            <w:rStyle w:val="ad"/>
            <w:noProof/>
          </w:rPr>
          <w:t>3.1.1.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畅由拼团列表页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_Toc513727185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9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6" w:history="1">
        <w:r w:rsidR="003953BB" w:rsidRPr="002517A1">
          <w:rPr>
            <w:rStyle w:val="ad"/>
            <w:noProof/>
          </w:rPr>
          <w:t>3.1.2.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拼团商品详情页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_Toc513727186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12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7" w:history="1">
        <w:r w:rsidR="003953BB" w:rsidRPr="002517A1">
          <w:rPr>
            <w:rStyle w:val="ad"/>
            <w:noProof/>
          </w:rPr>
          <w:t>3.1.3.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支付页面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_Toc513727187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18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8" w:history="1">
        <w:r w:rsidR="003953BB" w:rsidRPr="002517A1">
          <w:rPr>
            <w:rStyle w:val="ad"/>
            <w:noProof/>
          </w:rPr>
          <w:t>3.1.4.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订单页面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_Toc513727188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89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3.2.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后台业务说明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_Toc513727189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24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0" w:history="1">
        <w:r w:rsidR="003953BB" w:rsidRPr="002517A1">
          <w:rPr>
            <w:rStyle w:val="ad"/>
            <w:noProof/>
          </w:rPr>
          <w:t>3.2.1.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菜单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_Toc513727190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24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1" w:history="1">
        <w:r w:rsidR="003953BB" w:rsidRPr="002517A1">
          <w:rPr>
            <w:rStyle w:val="ad"/>
            <w:noProof/>
          </w:rPr>
          <w:t>3.2.2.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拼团商品管理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_Toc513727191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25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2" w:history="1">
        <w:r w:rsidR="003953BB" w:rsidRPr="002517A1">
          <w:rPr>
            <w:rStyle w:val="ad"/>
            <w:noProof/>
          </w:rPr>
          <w:t>3.2.3.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拼团商品添加</w:t>
        </w:r>
        <w:r w:rsidR="003953BB" w:rsidRPr="002517A1">
          <w:rPr>
            <w:rStyle w:val="ad"/>
            <w:noProof/>
          </w:rPr>
          <w:t>/</w:t>
        </w:r>
        <w:r w:rsidR="003953BB" w:rsidRPr="002517A1">
          <w:rPr>
            <w:rStyle w:val="ad"/>
            <w:rFonts w:hint="eastAsia"/>
            <w:noProof/>
          </w:rPr>
          <w:t>编辑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_Toc513727192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26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3" w:history="1">
        <w:r w:rsidR="003953BB" w:rsidRPr="002517A1">
          <w:rPr>
            <w:rStyle w:val="ad"/>
            <w:noProof/>
          </w:rPr>
          <w:t>3.2.4.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拼团列表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_Toc513727193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29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4" w:history="1">
        <w:r w:rsidR="003953BB" w:rsidRPr="002517A1">
          <w:rPr>
            <w:rStyle w:val="ad"/>
            <w:noProof/>
          </w:rPr>
          <w:t>3.2.5.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拼团详细列表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_Toc513727194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30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5" w:history="1">
        <w:r w:rsidR="003953BB" w:rsidRPr="002517A1">
          <w:rPr>
            <w:rStyle w:val="ad"/>
            <w:noProof/>
          </w:rPr>
          <w:t>3.2.6.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原商城订单状态新增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_Toc513727195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30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30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6" w:history="1">
        <w:r w:rsidR="003953BB" w:rsidRPr="002517A1">
          <w:rPr>
            <w:rStyle w:val="ad"/>
            <w:noProof/>
          </w:rPr>
          <w:t>3.2.7.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hint="eastAsia"/>
            <w:noProof/>
          </w:rPr>
          <w:t>权限配置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_Toc513727196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31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7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3.3.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后台系统执行说明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_Toc513727197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31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8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关联产品说明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_Toc513727198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199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4.1.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风控需求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_Toc513727199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200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4.2.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报表需求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_Toc513727200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201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4.3.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统计需求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_Toc513727201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32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202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4.4.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对账和清结算需求（修改）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_Toc513727202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33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203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4.5.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兼容性需求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_Toc513727203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33</w:t>
        </w:r>
        <w:r w:rsidR="003953BB">
          <w:rPr>
            <w:noProof/>
            <w:webHidden/>
          </w:rPr>
          <w:fldChar w:fldCharType="end"/>
        </w:r>
      </w:hyperlink>
    </w:p>
    <w:p w:rsidR="003953BB" w:rsidRDefault="00652DB2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 w:cstheme="minorBidi"/>
          <w:noProof/>
        </w:rPr>
      </w:pPr>
      <w:hyperlink w:anchor="_Toc513727204" w:history="1"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4.6.</w:t>
        </w:r>
        <w:r w:rsidR="003953BB">
          <w:rPr>
            <w:rFonts w:asciiTheme="minorHAnsi" w:eastAsiaTheme="minorEastAsia" w:hAnsiTheme="minorHAnsi" w:cstheme="minorBidi"/>
            <w:noProof/>
          </w:rPr>
          <w:tab/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压力</w:t>
        </w:r>
        <w:r w:rsidR="003953BB" w:rsidRPr="002517A1">
          <w:rPr>
            <w:rStyle w:val="ad"/>
            <w:rFonts w:ascii="微软雅黑 Light" w:eastAsia="微软雅黑 Light" w:hAnsi="微软雅黑 Light"/>
            <w:noProof/>
          </w:rPr>
          <w:t>/</w:t>
        </w:r>
        <w:r w:rsidR="003953BB" w:rsidRPr="002517A1">
          <w:rPr>
            <w:rStyle w:val="ad"/>
            <w:rFonts w:ascii="微软雅黑 Light" w:eastAsia="微软雅黑 Light" w:hAnsi="微软雅黑 Light" w:hint="eastAsia"/>
            <w:noProof/>
          </w:rPr>
          <w:t>负载需求</w:t>
        </w:r>
        <w:r w:rsidR="003953BB">
          <w:rPr>
            <w:noProof/>
            <w:webHidden/>
          </w:rPr>
          <w:tab/>
        </w:r>
        <w:r w:rsidR="003953BB">
          <w:rPr>
            <w:noProof/>
            <w:webHidden/>
          </w:rPr>
          <w:fldChar w:fldCharType="begin"/>
        </w:r>
        <w:r w:rsidR="003953BB">
          <w:rPr>
            <w:noProof/>
            <w:webHidden/>
          </w:rPr>
          <w:instrText xml:space="preserve"> PAGEREF _Toc513727204 \h </w:instrText>
        </w:r>
        <w:r w:rsidR="003953BB">
          <w:rPr>
            <w:noProof/>
            <w:webHidden/>
          </w:rPr>
        </w:r>
        <w:r w:rsidR="003953BB">
          <w:rPr>
            <w:noProof/>
            <w:webHidden/>
          </w:rPr>
          <w:fldChar w:fldCharType="separate"/>
        </w:r>
        <w:r w:rsidR="003953BB">
          <w:rPr>
            <w:noProof/>
            <w:webHidden/>
          </w:rPr>
          <w:t>33</w:t>
        </w:r>
        <w:r w:rsidR="003953BB">
          <w:rPr>
            <w:noProof/>
            <w:webHidden/>
          </w:rPr>
          <w:fldChar w:fldCharType="end"/>
        </w:r>
      </w:hyperlink>
    </w:p>
    <w:p w:rsidR="00B726CF" w:rsidRDefault="006F08BD">
      <w:pPr>
        <w:pStyle w:val="20"/>
        <w:tabs>
          <w:tab w:val="left" w:pos="1050"/>
          <w:tab w:val="right" w:leader="dot" w:pos="9736"/>
        </w:tabs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fldChar w:fldCharType="end"/>
      </w:r>
    </w:p>
    <w:p w:rsidR="00B726CF" w:rsidRDefault="006F08BD">
      <w:pPr>
        <w:pStyle w:val="1"/>
        <w:numPr>
          <w:ilvl w:val="0"/>
          <w:numId w:val="1"/>
        </w:numPr>
        <w:rPr>
          <w:rFonts w:ascii="微软雅黑 Light" w:eastAsia="微软雅黑 Light" w:hAnsi="微软雅黑 Light" w:cs="微软雅黑"/>
          <w:sz w:val="21"/>
          <w:szCs w:val="21"/>
        </w:rPr>
      </w:pPr>
      <w:r>
        <w:rPr>
          <w:rFonts w:ascii="微软雅黑 Light" w:eastAsia="微软雅黑 Light" w:hAnsi="微软雅黑 Light" w:cs="微软雅黑" w:hint="eastAsia"/>
          <w:sz w:val="21"/>
          <w:szCs w:val="21"/>
        </w:rPr>
        <w:br w:type="page"/>
      </w:r>
      <w:bookmarkStart w:id="0" w:name="_Toc513727170"/>
      <w:r>
        <w:rPr>
          <w:rFonts w:ascii="微软雅黑 Light" w:eastAsia="微软雅黑 Light" w:hAnsi="微软雅黑 Light" w:cs="微软雅黑" w:hint="eastAsia"/>
          <w:sz w:val="21"/>
          <w:szCs w:val="21"/>
        </w:rPr>
        <w:lastRenderedPageBreak/>
        <w:t>基础信息</w:t>
      </w:r>
      <w:bookmarkEnd w:id="0"/>
    </w:p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 w:cs="微软雅黑"/>
          <w:sz w:val="21"/>
          <w:szCs w:val="21"/>
        </w:rPr>
      </w:pPr>
      <w:r>
        <w:rPr>
          <w:rFonts w:ascii="微软雅黑 Light" w:eastAsia="微软雅黑 Light" w:hAnsi="微软雅黑 Light" w:cs="微软雅黑" w:hint="eastAsia"/>
          <w:sz w:val="21"/>
          <w:szCs w:val="21"/>
        </w:rPr>
        <w:t xml:space="preserve"> </w:t>
      </w:r>
      <w:bookmarkStart w:id="1" w:name="_Toc513727171"/>
      <w:r>
        <w:rPr>
          <w:rFonts w:ascii="微软雅黑 Light" w:eastAsia="微软雅黑 Light" w:hAnsi="微软雅黑 Light" w:cs="微软雅黑" w:hint="eastAsia"/>
          <w:sz w:val="21"/>
          <w:szCs w:val="21"/>
        </w:rPr>
        <w:t>需求介绍</w:t>
      </w:r>
      <w:bookmarkEnd w:id="1"/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需求部门：平台</w:t>
      </w:r>
      <w:r>
        <w:rPr>
          <w:rFonts w:ascii="微软雅黑 Light" w:eastAsia="微软雅黑 Light" w:hAnsi="微软雅黑 Light" w:cs="微软雅黑"/>
          <w:szCs w:val="21"/>
        </w:rPr>
        <w:t>服务部</w:t>
      </w:r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需求负责人：王亚敏</w:t>
      </w:r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文档阅读对象：声明本文档输出的阅读对象和注意事项，如相关产品经理，研发，测试及其他干系人</w:t>
      </w:r>
    </w:p>
    <w:p w:rsidR="00B726CF" w:rsidRDefault="006F08BD">
      <w:pPr>
        <w:rPr>
          <w:rFonts w:ascii="微软雅黑 Light" w:eastAsia="微软雅黑 Light" w:hAnsi="微软雅黑 Light" w:cs="微软雅黑"/>
          <w:color w:val="FF0000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需求确认日期：2018-</w:t>
      </w:r>
      <w:r>
        <w:rPr>
          <w:rFonts w:ascii="微软雅黑 Light" w:eastAsia="微软雅黑 Light" w:hAnsi="微软雅黑 Light" w:cs="微软雅黑"/>
          <w:szCs w:val="21"/>
        </w:rPr>
        <w:t>04</w:t>
      </w:r>
      <w:r>
        <w:rPr>
          <w:rFonts w:ascii="微软雅黑 Light" w:eastAsia="微软雅黑 Light" w:hAnsi="微软雅黑 Light" w:cs="微软雅黑" w:hint="eastAsia"/>
          <w:szCs w:val="21"/>
        </w:rPr>
        <w:t>-</w:t>
      </w:r>
      <w:r w:rsidR="00EB15B5">
        <w:rPr>
          <w:rFonts w:ascii="微软雅黑 Light" w:eastAsia="微软雅黑 Light" w:hAnsi="微软雅黑 Light" w:cs="微软雅黑"/>
          <w:szCs w:val="21"/>
        </w:rPr>
        <w:t>19</w:t>
      </w:r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期望上线日期：2018-0</w:t>
      </w:r>
      <w:r w:rsidR="001F17B6">
        <w:rPr>
          <w:rFonts w:ascii="微软雅黑 Light" w:eastAsia="微软雅黑 Light" w:hAnsi="微软雅黑 Light" w:cs="微软雅黑" w:hint="eastAsia"/>
          <w:szCs w:val="21"/>
        </w:rPr>
        <w:t>5-17</w:t>
      </w:r>
    </w:p>
    <w:p w:rsidR="00B726CF" w:rsidRDefault="00B726CF">
      <w:pPr>
        <w:rPr>
          <w:rFonts w:ascii="微软雅黑 Light" w:eastAsia="微软雅黑 Light" w:hAnsi="微软雅黑 Light" w:cs="微软雅黑"/>
          <w:szCs w:val="21"/>
        </w:rPr>
      </w:pPr>
    </w:p>
    <w:p w:rsidR="00B726CF" w:rsidRDefault="006F08BD">
      <w:pPr>
        <w:pStyle w:val="2"/>
        <w:rPr>
          <w:rFonts w:ascii="微软雅黑 Light" w:eastAsia="微软雅黑 Light" w:hAnsi="微软雅黑 Light" w:cs="微软雅黑"/>
          <w:sz w:val="21"/>
          <w:szCs w:val="21"/>
        </w:rPr>
      </w:pPr>
      <w:bookmarkStart w:id="2" w:name="_Toc513727172"/>
      <w:r>
        <w:rPr>
          <w:rFonts w:ascii="微软雅黑 Light" w:eastAsia="微软雅黑 Light" w:hAnsi="微软雅黑 Light" w:cs="微软雅黑" w:hint="eastAsia"/>
          <w:sz w:val="21"/>
          <w:szCs w:val="21"/>
        </w:rPr>
        <w:t>1.2.</w:t>
      </w:r>
      <w:r>
        <w:rPr>
          <w:rFonts w:ascii="微软雅黑 Light" w:eastAsia="微软雅黑 Light" w:hAnsi="微软雅黑 Light" w:cs="微软雅黑"/>
          <w:sz w:val="21"/>
          <w:szCs w:val="21"/>
        </w:rPr>
        <w:t xml:space="preserve"> </w:t>
      </w:r>
      <w:r>
        <w:rPr>
          <w:rFonts w:ascii="微软雅黑 Light" w:eastAsia="微软雅黑 Light" w:hAnsi="微软雅黑 Light" w:cs="微软雅黑" w:hint="eastAsia"/>
          <w:sz w:val="21"/>
          <w:szCs w:val="21"/>
        </w:rPr>
        <w:t>业务介绍</w:t>
      </w:r>
      <w:bookmarkEnd w:id="2"/>
    </w:p>
    <w:p w:rsidR="00B726CF" w:rsidRDefault="006F08BD">
      <w:pPr>
        <w:pStyle w:val="3"/>
        <w:rPr>
          <w:rFonts w:ascii="微软雅黑 Light" w:hAnsi="微软雅黑 Light" w:cs="微软雅黑"/>
          <w:szCs w:val="21"/>
        </w:rPr>
      </w:pPr>
      <w:bookmarkStart w:id="3" w:name="_Toc513727173"/>
      <w:r>
        <w:rPr>
          <w:rFonts w:ascii="微软雅黑 Light" w:hAnsi="微软雅黑 Light" w:hint="eastAsia"/>
          <w:szCs w:val="21"/>
        </w:rPr>
        <w:t>1.</w:t>
      </w:r>
      <w:r>
        <w:rPr>
          <w:rFonts w:ascii="微软雅黑 Light" w:hAnsi="微软雅黑 Light"/>
          <w:szCs w:val="21"/>
        </w:rPr>
        <w:t>2</w:t>
      </w:r>
      <w:r>
        <w:rPr>
          <w:rFonts w:ascii="微软雅黑 Light" w:hAnsi="微软雅黑 Light" w:hint="eastAsia"/>
          <w:szCs w:val="21"/>
        </w:rPr>
        <w:t>.1.</w:t>
      </w:r>
      <w:r>
        <w:rPr>
          <w:rFonts w:ascii="微软雅黑 Light" w:hAnsi="微软雅黑 Light"/>
          <w:szCs w:val="21"/>
        </w:rPr>
        <w:t xml:space="preserve"> </w:t>
      </w:r>
      <w:r>
        <w:rPr>
          <w:rFonts w:ascii="微软雅黑 Light" w:hAnsi="微软雅黑 Light" w:hint="eastAsia"/>
          <w:szCs w:val="21"/>
        </w:rPr>
        <w:t>业务简述</w:t>
      </w:r>
      <w:bookmarkEnd w:id="3"/>
    </w:p>
    <w:p w:rsidR="00B726CF" w:rsidRDefault="006F08BD">
      <w:pPr>
        <w:ind w:firstLine="420"/>
        <w:rPr>
          <w:rFonts w:ascii="微软雅黑 Light" w:eastAsia="微软雅黑 Light" w:hAnsi="微软雅黑 Light"/>
          <w:szCs w:val="21"/>
        </w:rPr>
      </w:pPr>
      <w:proofErr w:type="gramStart"/>
      <w:r>
        <w:rPr>
          <w:rFonts w:ascii="微软雅黑 Light" w:eastAsia="微软雅黑 Light" w:hAnsi="微软雅黑 Light" w:hint="eastAsia"/>
          <w:szCs w:val="21"/>
        </w:rPr>
        <w:t>畅由拼团</w:t>
      </w:r>
      <w:proofErr w:type="gramEnd"/>
      <w:r>
        <w:rPr>
          <w:rFonts w:ascii="微软雅黑 Light" w:eastAsia="微软雅黑 Light" w:hAnsi="微软雅黑 Light" w:hint="eastAsia"/>
          <w:szCs w:val="21"/>
        </w:rPr>
        <w:t>业务是围绕用户发起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拼团成为</w:t>
      </w:r>
      <w:proofErr w:type="gramEnd"/>
      <w:r>
        <w:rPr>
          <w:rFonts w:ascii="微软雅黑 Light" w:eastAsia="微软雅黑 Light" w:hAnsi="微软雅黑 Light" w:hint="eastAsia"/>
          <w:szCs w:val="21"/>
        </w:rPr>
        <w:t>团长，团长邀请好友</w:t>
      </w:r>
      <w:proofErr w:type="gramStart"/>
      <w:r>
        <w:rPr>
          <w:rFonts w:ascii="微软雅黑 Light" w:eastAsia="微软雅黑 Light" w:hAnsi="微软雅黑 Light" w:hint="eastAsia"/>
          <w:szCs w:val="21"/>
        </w:rPr>
        <w:t>帮拼获得</w:t>
      </w:r>
      <w:proofErr w:type="gramEnd"/>
      <w:r>
        <w:rPr>
          <w:rFonts w:ascii="微软雅黑 Light" w:eastAsia="微软雅黑 Light" w:hAnsi="微软雅黑 Light" w:hint="eastAsia"/>
          <w:szCs w:val="21"/>
        </w:rPr>
        <w:t>商品的模式，来提升用户活跃度</w:t>
      </w:r>
    </w:p>
    <w:p w:rsidR="00B726CF" w:rsidRDefault="006F08BD">
      <w:pPr>
        <w:pStyle w:val="3"/>
        <w:rPr>
          <w:rFonts w:ascii="微软雅黑 Light" w:hAnsi="微软雅黑 Light" w:cs="微软雅黑"/>
          <w:szCs w:val="21"/>
        </w:rPr>
      </w:pPr>
      <w:bookmarkStart w:id="4" w:name="_Toc513727174"/>
      <w:r>
        <w:rPr>
          <w:rFonts w:ascii="微软雅黑 Light" w:hAnsi="微软雅黑 Light" w:hint="eastAsia"/>
          <w:szCs w:val="21"/>
        </w:rPr>
        <w:t>1.</w:t>
      </w:r>
      <w:r>
        <w:rPr>
          <w:rFonts w:ascii="微软雅黑 Light" w:hAnsi="微软雅黑 Light"/>
          <w:szCs w:val="21"/>
        </w:rPr>
        <w:t>2</w:t>
      </w:r>
      <w:r>
        <w:rPr>
          <w:rFonts w:ascii="微软雅黑 Light" w:hAnsi="微软雅黑 Light" w:hint="eastAsia"/>
          <w:szCs w:val="21"/>
        </w:rPr>
        <w:t>.</w:t>
      </w:r>
      <w:r>
        <w:rPr>
          <w:rFonts w:ascii="微软雅黑 Light" w:hAnsi="微软雅黑 Light"/>
          <w:szCs w:val="21"/>
        </w:rPr>
        <w:t>2</w:t>
      </w:r>
      <w:r>
        <w:rPr>
          <w:rFonts w:ascii="微软雅黑 Light" w:hAnsi="微软雅黑 Light" w:hint="eastAsia"/>
          <w:szCs w:val="21"/>
        </w:rPr>
        <w:t>.</w:t>
      </w:r>
      <w:r>
        <w:rPr>
          <w:rFonts w:ascii="微软雅黑 Light" w:hAnsi="微软雅黑 Light"/>
          <w:szCs w:val="21"/>
        </w:rPr>
        <w:t xml:space="preserve"> </w:t>
      </w:r>
      <w:r>
        <w:rPr>
          <w:rFonts w:ascii="微软雅黑 Light" w:hAnsi="微软雅黑 Light" w:hint="eastAsia"/>
          <w:szCs w:val="21"/>
        </w:rPr>
        <w:t>业务价值</w:t>
      </w:r>
      <w:bookmarkEnd w:id="4"/>
    </w:p>
    <w:p w:rsidR="00B726CF" w:rsidRDefault="006F08BD">
      <w:pPr>
        <w:ind w:left="424"/>
        <w:rPr>
          <w:rFonts w:ascii="微软雅黑 Light" w:eastAsia="微软雅黑 Light" w:hAnsi="微软雅黑 Light"/>
          <w:szCs w:val="21"/>
        </w:rPr>
      </w:pPr>
      <w:proofErr w:type="gramStart"/>
      <w:r>
        <w:rPr>
          <w:rFonts w:ascii="微软雅黑 Light" w:eastAsia="微软雅黑 Light" w:hAnsi="微软雅黑 Light" w:hint="eastAsia"/>
          <w:szCs w:val="21"/>
        </w:rPr>
        <w:t>畅由拼团业务</w:t>
      </w:r>
      <w:r>
        <w:rPr>
          <w:rFonts w:ascii="微软雅黑 Light" w:eastAsia="微软雅黑 Light" w:hAnsi="微软雅黑 Light"/>
          <w:szCs w:val="21"/>
        </w:rPr>
        <w:t>为畅由</w:t>
      </w:r>
      <w:proofErr w:type="gramEnd"/>
      <w:r>
        <w:rPr>
          <w:rFonts w:ascii="微软雅黑 Light" w:eastAsia="微软雅黑 Light" w:hAnsi="微软雅黑 Light"/>
          <w:szCs w:val="21"/>
        </w:rPr>
        <w:t>平台提供一个拉新</w:t>
      </w:r>
      <w:r>
        <w:rPr>
          <w:rFonts w:ascii="微软雅黑 Light" w:eastAsia="微软雅黑 Light" w:hAnsi="微软雅黑 Light" w:hint="eastAsia"/>
          <w:szCs w:val="21"/>
        </w:rPr>
        <w:t>、</w:t>
      </w:r>
      <w:r>
        <w:rPr>
          <w:rFonts w:ascii="微软雅黑 Light" w:eastAsia="微软雅黑 Light" w:hAnsi="微软雅黑 Light"/>
          <w:szCs w:val="21"/>
        </w:rPr>
        <w:t>获客</w:t>
      </w:r>
      <w:r>
        <w:rPr>
          <w:rFonts w:ascii="微软雅黑 Light" w:eastAsia="微软雅黑 Light" w:hAnsi="微软雅黑 Light" w:hint="eastAsia"/>
          <w:szCs w:val="21"/>
        </w:rPr>
        <w:t>、</w:t>
      </w:r>
      <w:r>
        <w:rPr>
          <w:rFonts w:ascii="微软雅黑 Light" w:eastAsia="微软雅黑 Light" w:hAnsi="微软雅黑 Light"/>
          <w:szCs w:val="21"/>
        </w:rPr>
        <w:t>盈利的</w:t>
      </w:r>
      <w:r>
        <w:rPr>
          <w:rFonts w:ascii="微软雅黑 Light" w:eastAsia="微软雅黑 Light" w:hAnsi="微软雅黑 Light" w:hint="eastAsia"/>
          <w:szCs w:val="21"/>
        </w:rPr>
        <w:t>方式。</w:t>
      </w:r>
    </w:p>
    <w:p w:rsidR="00B726CF" w:rsidRDefault="006F08BD">
      <w:pPr>
        <w:pStyle w:val="1"/>
        <w:numPr>
          <w:ilvl w:val="0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5" w:name="_Toc513727175"/>
      <w:r>
        <w:rPr>
          <w:rFonts w:ascii="微软雅黑 Light" w:eastAsia="微软雅黑 Light" w:hAnsi="微软雅黑 Light" w:hint="eastAsia"/>
          <w:sz w:val="21"/>
          <w:szCs w:val="21"/>
        </w:rPr>
        <w:t>产品梗概</w:t>
      </w:r>
      <w:bookmarkEnd w:id="5"/>
    </w:p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6" w:name="_Toc513727176"/>
      <w:r>
        <w:rPr>
          <w:rFonts w:ascii="微软雅黑 Light" w:eastAsia="微软雅黑 Light" w:hAnsi="微软雅黑 Light" w:hint="eastAsia"/>
          <w:sz w:val="21"/>
          <w:szCs w:val="21"/>
        </w:rPr>
        <w:t>名词解释</w:t>
      </w:r>
      <w:bookmarkEnd w:id="6"/>
    </w:p>
    <w:p w:rsidR="00B726CF" w:rsidRDefault="006F08BD">
      <w:pPr>
        <w:numPr>
          <w:ilvl w:val="0"/>
          <w:numId w:val="2"/>
        </w:numPr>
        <w:rPr>
          <w:rFonts w:ascii="微软雅黑 Light" w:eastAsia="微软雅黑 Light" w:hAnsi="微软雅黑 Light" w:cs="微软雅黑"/>
          <w:szCs w:val="21"/>
        </w:rPr>
      </w:pPr>
      <w:proofErr w:type="gramStart"/>
      <w:r>
        <w:rPr>
          <w:rFonts w:ascii="微软雅黑 Light" w:eastAsia="微软雅黑 Light" w:hAnsi="微软雅黑 Light" w:hint="eastAsia"/>
          <w:szCs w:val="21"/>
        </w:rPr>
        <w:t>畅由拼团</w:t>
      </w:r>
      <w:proofErr w:type="gramEnd"/>
      <w:r>
        <w:rPr>
          <w:rFonts w:ascii="微软雅黑 Light" w:eastAsia="微软雅黑 Light" w:hAnsi="微软雅黑 Light" w:hint="eastAsia"/>
          <w:szCs w:val="21"/>
        </w:rPr>
        <w:t>：指</w:t>
      </w:r>
      <w:proofErr w:type="gramStart"/>
      <w:r>
        <w:rPr>
          <w:rFonts w:ascii="微软雅黑 Light" w:eastAsia="微软雅黑 Light" w:hAnsi="微软雅黑 Light" w:hint="eastAsia"/>
          <w:szCs w:val="21"/>
        </w:rPr>
        <w:t>多人拼团的</w:t>
      </w:r>
      <w:proofErr w:type="gramEnd"/>
      <w:r>
        <w:rPr>
          <w:rFonts w:ascii="微软雅黑 Light" w:eastAsia="微软雅黑 Light" w:hAnsi="微软雅黑 Light" w:hint="eastAsia"/>
          <w:szCs w:val="21"/>
        </w:rPr>
        <w:t>方式下单获得商品。</w:t>
      </w:r>
    </w:p>
    <w:p w:rsidR="00B726CF" w:rsidRDefault="006F08BD">
      <w:pPr>
        <w:numPr>
          <w:ilvl w:val="0"/>
          <w:numId w:val="2"/>
        </w:num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团长：</w:t>
      </w:r>
      <w:proofErr w:type="gramStart"/>
      <w:r>
        <w:rPr>
          <w:rFonts w:ascii="微软雅黑 Light" w:eastAsia="微软雅黑 Light" w:hAnsi="微软雅黑 Light" w:hint="eastAsia"/>
          <w:szCs w:val="21"/>
        </w:rPr>
        <w:t>发起拼团的</w:t>
      </w:r>
      <w:proofErr w:type="gramEnd"/>
      <w:r>
        <w:rPr>
          <w:rFonts w:ascii="微软雅黑 Light" w:eastAsia="微软雅黑 Light" w:hAnsi="微软雅黑 Light" w:hint="eastAsia"/>
          <w:szCs w:val="21"/>
        </w:rPr>
        <w:t>用户为团长</w:t>
      </w:r>
    </w:p>
    <w:p w:rsidR="00B726CF" w:rsidRDefault="006F08BD">
      <w:pPr>
        <w:numPr>
          <w:ilvl w:val="0"/>
          <w:numId w:val="2"/>
        </w:num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帮拼：帮助团长完成拼团</w:t>
      </w:r>
    </w:p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7" w:name="_Toc513727177"/>
      <w:r>
        <w:rPr>
          <w:rFonts w:ascii="微软雅黑 Light" w:eastAsia="微软雅黑 Light" w:hAnsi="微软雅黑 Light" w:hint="eastAsia"/>
          <w:sz w:val="21"/>
          <w:szCs w:val="21"/>
        </w:rPr>
        <w:lastRenderedPageBreak/>
        <w:t>产品简述</w:t>
      </w:r>
      <w:bookmarkEnd w:id="7"/>
    </w:p>
    <w:p w:rsidR="00B726CF" w:rsidRDefault="006F08BD">
      <w:pPr>
        <w:ind w:left="420"/>
        <w:rPr>
          <w:rFonts w:ascii="微软雅黑 Light" w:eastAsia="微软雅黑 Light" w:hAnsi="微软雅黑 Light"/>
          <w:color w:val="000000" w:themeColor="text1"/>
          <w:szCs w:val="21"/>
        </w:rPr>
      </w:pP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畅由拼团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前端页面包括新增底部tab导航（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畅由拼团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）、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畅由拼团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列表、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拼团商品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详情页、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商品帮拼详情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拼团确认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订单页、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拼团支付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成功页、订单列表页（新增状态）、订单详情页、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拼团订单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详情页等</w:t>
      </w:r>
    </w:p>
    <w:p w:rsidR="00B726CF" w:rsidRDefault="006F08BD">
      <w:pPr>
        <w:ind w:left="420"/>
        <w:rPr>
          <w:rFonts w:ascii="微软雅黑 Light" w:eastAsia="微软雅黑 Light" w:hAnsi="微软雅黑 Light"/>
          <w:color w:val="000000" w:themeColor="text1"/>
          <w:szCs w:val="21"/>
        </w:rPr>
      </w:pPr>
      <w:r>
        <w:rPr>
          <w:rFonts w:ascii="微软雅黑 Light" w:eastAsia="微软雅黑 Light" w:hAnsi="微软雅黑 Light" w:hint="eastAsia"/>
          <w:color w:val="000000" w:themeColor="text1"/>
          <w:szCs w:val="21"/>
        </w:rPr>
        <w:t>后台页面包括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拼团商品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管理页、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拼团列表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页、</w:t>
      </w:r>
      <w:proofErr w:type="gramStart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拼团流水</w:t>
      </w:r>
      <w:proofErr w:type="gramEnd"/>
      <w:r>
        <w:rPr>
          <w:rFonts w:ascii="微软雅黑 Light" w:eastAsia="微软雅黑 Light" w:hAnsi="微软雅黑 Light" w:hint="eastAsia"/>
          <w:color w:val="000000" w:themeColor="text1"/>
          <w:szCs w:val="21"/>
        </w:rPr>
        <w:t>页，原商城订单页(新增订单状态)</w:t>
      </w:r>
    </w:p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8" w:name="_Toc513727178"/>
      <w:r>
        <w:rPr>
          <w:rFonts w:ascii="微软雅黑 Light" w:eastAsia="微软雅黑 Light" w:hAnsi="微软雅黑 Light" w:hint="eastAsia"/>
          <w:sz w:val="21"/>
          <w:szCs w:val="21"/>
        </w:rPr>
        <w:t>产品版本规划</w:t>
      </w:r>
      <w:bookmarkEnd w:id="8"/>
    </w:p>
    <w:p w:rsidR="00B726CF" w:rsidRDefault="00B726CF"/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9" w:name="_Toc513727179"/>
      <w:r>
        <w:rPr>
          <w:rFonts w:ascii="微软雅黑 Light" w:eastAsia="微软雅黑 Light" w:hAnsi="微软雅黑 Light" w:hint="eastAsia"/>
          <w:sz w:val="21"/>
          <w:szCs w:val="21"/>
        </w:rPr>
        <w:lastRenderedPageBreak/>
        <w:t>主要流程和简述</w:t>
      </w:r>
      <w:bookmarkEnd w:id="9"/>
    </w:p>
    <w:p w:rsidR="00B726CF" w:rsidRPr="005506A9" w:rsidRDefault="006F08BD">
      <w:r>
        <w:rPr>
          <w:noProof/>
        </w:rPr>
        <w:drawing>
          <wp:inline distT="0" distB="0" distL="0" distR="0">
            <wp:extent cx="5795645" cy="84080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628" cy="841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CF" w:rsidRDefault="006F08BD">
      <w:pPr>
        <w:pStyle w:val="2"/>
        <w:numPr>
          <w:ilvl w:val="1"/>
          <w:numId w:val="1"/>
        </w:numPr>
        <w:rPr>
          <w:rFonts w:ascii="微软雅黑 Light" w:eastAsia="微软雅黑 Light" w:hAnsi="微软雅黑 Light"/>
          <w:sz w:val="21"/>
          <w:szCs w:val="21"/>
        </w:rPr>
      </w:pPr>
      <w:bookmarkStart w:id="10" w:name="_Toc513727180"/>
      <w:r>
        <w:rPr>
          <w:rFonts w:ascii="微软雅黑 Light" w:eastAsia="微软雅黑 Light" w:hAnsi="微软雅黑 Light" w:hint="eastAsia"/>
          <w:sz w:val="21"/>
          <w:szCs w:val="21"/>
        </w:rPr>
        <w:lastRenderedPageBreak/>
        <w:t>页面/功能清单</w:t>
      </w:r>
      <w:bookmarkEnd w:id="10"/>
    </w:p>
    <w:p w:rsidR="00B726CF" w:rsidRDefault="006F08BD">
      <w:pPr>
        <w:numPr>
          <w:ilvl w:val="0"/>
          <w:numId w:val="3"/>
        </w:numPr>
      </w:pPr>
      <w:r>
        <w:rPr>
          <w:rFonts w:ascii="微软雅黑 Light" w:eastAsia="微软雅黑 Light" w:hAnsi="微软雅黑 Light" w:hint="eastAsia"/>
          <w:szCs w:val="21"/>
        </w:rPr>
        <w:t>前端：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拼团列表</w:t>
      </w:r>
      <w:proofErr w:type="gramEnd"/>
      <w:r>
        <w:rPr>
          <w:rFonts w:ascii="微软雅黑 Light" w:eastAsia="微软雅黑 Light" w:hAnsi="微软雅黑 Light" w:hint="eastAsia"/>
          <w:szCs w:val="21"/>
        </w:rPr>
        <w:t>页、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拼团商品</w:t>
      </w:r>
      <w:proofErr w:type="gramEnd"/>
      <w:r>
        <w:rPr>
          <w:rFonts w:ascii="微软雅黑 Light" w:eastAsia="微软雅黑 Light" w:hAnsi="微软雅黑 Light" w:hint="eastAsia"/>
          <w:szCs w:val="21"/>
        </w:rPr>
        <w:t>详情页、手机验证注册/登录、确认订单页、支付成功页、分享页、订单列表页。</w:t>
      </w:r>
    </w:p>
    <w:p w:rsidR="00B726CF" w:rsidRDefault="006F08BD">
      <w:pPr>
        <w:numPr>
          <w:ilvl w:val="0"/>
          <w:numId w:val="3"/>
        </w:numPr>
      </w:pPr>
      <w:r>
        <w:rPr>
          <w:rFonts w:ascii="微软雅黑 Light" w:eastAsia="微软雅黑 Light" w:hAnsi="微软雅黑 Light" w:hint="eastAsia"/>
          <w:szCs w:val="21"/>
        </w:rPr>
        <w:t>后台：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拼团商品</w:t>
      </w:r>
      <w:proofErr w:type="gramEnd"/>
      <w:r>
        <w:rPr>
          <w:rFonts w:ascii="微软雅黑 Light" w:eastAsia="微软雅黑 Light" w:hAnsi="微软雅黑 Light" w:hint="eastAsia"/>
          <w:szCs w:val="21"/>
        </w:rPr>
        <w:t>管理、订单管理、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拼团订单</w:t>
      </w:r>
      <w:proofErr w:type="gramEnd"/>
      <w:r>
        <w:rPr>
          <w:rFonts w:ascii="微软雅黑 Light" w:eastAsia="微软雅黑 Light" w:hAnsi="微软雅黑 Light" w:hint="eastAsia"/>
          <w:szCs w:val="21"/>
        </w:rPr>
        <w:t>管理、</w:t>
      </w:r>
      <w:proofErr w:type="gramStart"/>
      <w:r>
        <w:rPr>
          <w:rFonts w:ascii="微软雅黑 Light" w:eastAsia="微软雅黑 Light" w:hAnsi="微软雅黑 Light" w:hint="eastAsia"/>
          <w:szCs w:val="21"/>
        </w:rPr>
        <w:t>拼团流水</w:t>
      </w:r>
      <w:proofErr w:type="gramEnd"/>
      <w:r>
        <w:rPr>
          <w:rFonts w:ascii="微软雅黑 Light" w:eastAsia="微软雅黑 Light" w:hAnsi="微软雅黑 Light" w:hint="eastAsia"/>
          <w:szCs w:val="21"/>
        </w:rPr>
        <w:t>管理。</w:t>
      </w: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11" w:name="_Toc513727181"/>
      <w:r>
        <w:rPr>
          <w:rFonts w:ascii="微软雅黑 Light" w:eastAsia="微软雅黑 Light" w:hAnsi="微软雅黑 Light" w:hint="eastAsia"/>
          <w:sz w:val="21"/>
          <w:szCs w:val="21"/>
        </w:rPr>
        <w:t>内部产品关联</w:t>
      </w:r>
      <w:bookmarkEnd w:id="11"/>
    </w:p>
    <w:p w:rsidR="00B726CF" w:rsidRDefault="00B726CF"/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2"/>
        <w:gridCol w:w="2448"/>
        <w:gridCol w:w="2417"/>
        <w:gridCol w:w="2449"/>
      </w:tblGrid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APP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5" type="#_x0000_t75" alt="" style="width:54.35pt;height:22.4pt" o:ole="">
                  <v:imagedata r:id="rId10" o:title=""/>
                </v:shape>
                <w:control r:id="rId11" w:name="CheckBox1" w:shapeid="_x0000_i1085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87" type="#_x0000_t75" alt="" style="width:55.7pt;height:22.4pt" o:ole="">
                  <v:imagedata r:id="rId12" o:title=""/>
                </v:shape>
                <w:control r:id="rId13" w:name="CheckBox2" w:shapeid="_x0000_i1087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积分抽奖</w:t>
            </w:r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89" type="#_x0000_t75" alt="" style="width:54.35pt;height:22.4pt" o:ole="">
                  <v:imagedata r:id="rId14" o:title=""/>
                </v:shape>
                <w:control r:id="rId15" w:name="CheckBox18" w:shapeid="_x0000_i1089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91" type="#_x0000_t75" alt="" style="width:55.7pt;height:22.4pt" o:ole="">
                  <v:imagedata r:id="rId16" o:title=""/>
                </v:shape>
                <w:control r:id="rId17" w:name="CheckBox28" w:shapeid="_x0000_i1091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积分时光积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93" type="#_x0000_t75" alt="" style="width:54.35pt;height:22.4pt" o:ole="">
                  <v:imagedata r:id="rId18" o:title=""/>
                </v:shape>
                <w:control r:id="rId19" w:name="CheckBox11" w:shapeid="_x0000_i1093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95" type="#_x0000_t75" alt="" style="width:55.7pt;height:22.4pt" o:ole="">
                  <v:imagedata r:id="rId20" o:title=""/>
                </v:shape>
                <w:control r:id="rId21" w:name="CheckBox21" w:shapeid="_x0000_i1095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积分彩票</w:t>
            </w:r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97" type="#_x0000_t75" alt="" style="width:54.35pt;height:22.4pt" o:ole="">
                  <v:imagedata r:id="rId22" o:title=""/>
                </v:shape>
                <w:control r:id="rId23" w:name="CheckBox19" w:shapeid="_x0000_i1097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099" type="#_x0000_t75" alt="" style="width:55.7pt;height:22.4pt" o:ole="">
                  <v:imagedata r:id="rId24" o:title=""/>
                </v:shape>
                <w:control r:id="rId25" w:name="CheckBox29" w:shapeid="_x0000_i1099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积分商城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01" type="#_x0000_t75" alt="" style="width:54.35pt;height:22.4pt" o:ole="">
                  <v:imagedata r:id="rId26" o:title=""/>
                </v:shape>
                <w:control r:id="rId27" w:name="CheckBox12" w:shapeid="_x0000_i1101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03" type="#_x0000_t75" alt="" style="width:55.7pt;height:22.4pt" o:ole="">
                  <v:imagedata r:id="rId28" o:title=""/>
                </v:shape>
                <w:control r:id="rId29" w:name="CheckBox22" w:shapeid="_x0000_i1103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积分红包</w:t>
            </w:r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05" type="#_x0000_t75" alt="" style="width:54.35pt;height:22.4pt" o:ole="">
                  <v:imagedata r:id="rId30" o:title=""/>
                </v:shape>
                <w:control r:id="rId31" w:name="CheckBox110" w:shapeid="_x0000_i1105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07" type="#_x0000_t75" alt="" style="width:55.7pt;height:22.4pt" o:ole="">
                  <v:imagedata r:id="rId32" o:title=""/>
                </v:shape>
                <w:control r:id="rId33" w:name="CheckBox210" w:shapeid="_x0000_i1107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超级翻翻乐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09" type="#_x0000_t75" alt="" style="width:54.35pt;height:22.4pt" o:ole="">
                  <v:imagedata r:id="rId34" o:title=""/>
                </v:shape>
                <w:control r:id="rId35" w:name="CheckBox13" w:shapeid="_x0000_i1109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11" type="#_x0000_t75" alt="" style="width:55.7pt;height:22.4pt" o:ole="">
                  <v:imagedata r:id="rId36" o:title=""/>
                </v:shape>
                <w:control r:id="rId37" w:name="CheckBox23" w:shapeid="_x0000_i1111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cs="微软雅黑"/>
                <w:szCs w:val="21"/>
              </w:rPr>
              <w:t>风控</w:t>
            </w:r>
            <w:proofErr w:type="gramEnd"/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13" type="#_x0000_t75" alt="" style="width:54.35pt;height:22.4pt" o:ole="">
                  <v:imagedata r:id="rId38" o:title=""/>
                </v:shape>
                <w:control r:id="rId39" w:name="CheckBox111" w:shapeid="_x0000_i1113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15" type="#_x0000_t75" alt="" style="width:55.7pt;height:22.4pt" o:ole="">
                  <v:imagedata r:id="rId40" o:title=""/>
                </v:shape>
                <w:control r:id="rId41" w:name="CheckBox211" w:shapeid="_x0000_i1115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积分夺宝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17" type="#_x0000_t75" alt="" style="width:54.35pt;height:22.4pt" o:ole="">
                  <v:imagedata r:id="rId42" o:title=""/>
                </v:shape>
                <w:control r:id="rId43" w:name="CheckBox14" w:shapeid="_x0000_i1117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19" type="#_x0000_t75" alt="" style="width:55.7pt;height:22.4pt" o:ole="">
                  <v:imagedata r:id="rId44" o:title=""/>
                </v:shape>
                <w:control r:id="rId45" w:name="CheckBox24" w:shapeid="_x0000_i1119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cs="微软雅黑"/>
                <w:szCs w:val="21"/>
              </w:rPr>
              <w:t>微信公众号</w:t>
            </w:r>
            <w:proofErr w:type="gramEnd"/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21" type="#_x0000_t75" alt="" style="width:54.35pt;height:22.4pt" o:ole="">
                  <v:imagedata r:id="rId46" o:title=""/>
                </v:shape>
                <w:control r:id="rId47" w:name="CheckBox112" w:shapeid="_x0000_i1121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23" type="#_x0000_t75" alt="" style="width:55.7pt;height:22.4pt" o:ole="">
                  <v:imagedata r:id="rId48" o:title=""/>
                </v:shape>
                <w:control r:id="rId49" w:name="CheckBox212" w:shapeid="_x0000_i1123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积分管家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25" type="#_x0000_t75" alt="" style="width:54.35pt;height:22.4pt" o:ole="">
                  <v:imagedata r:id="rId50" o:title=""/>
                </v:shape>
                <w:control r:id="rId51" w:name="CheckBox15" w:shapeid="_x0000_i1125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27" type="#_x0000_t75" alt="" style="width:55.7pt;height:22.4pt" o:ole="">
                  <v:imagedata r:id="rId52" o:title=""/>
                </v:shape>
                <w:control r:id="rId53" w:name="CheckBox25" w:shapeid="_x0000_i1127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积分核心</w:t>
            </w:r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29" type="#_x0000_t75" alt="" style="width:54.35pt;height:22.4pt" o:ole="">
                  <v:imagedata r:id="rId54" o:title=""/>
                </v:shape>
                <w:control r:id="rId55" w:name="CheckBox113" w:shapeid="_x0000_i1129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31" type="#_x0000_t75" alt="" style="width:55.7pt;height:22.4pt" o:ole="">
                  <v:imagedata r:id="rId56" o:title=""/>
                </v:shape>
                <w:control r:id="rId57" w:name="CheckBox213" w:shapeid="_x0000_i1131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PC站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33" type="#_x0000_t75" alt="" style="width:54.35pt;height:22.4pt" o:ole="">
                  <v:imagedata r:id="rId58" o:title=""/>
                </v:shape>
                <w:control r:id="rId59" w:name="CheckBox16" w:shapeid="_x0000_i1133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35" type="#_x0000_t75" alt="" style="width:55.7pt;height:22.4pt" o:ole="">
                  <v:imagedata r:id="rId60" o:title=""/>
                </v:shape>
                <w:control r:id="rId61" w:name="CheckBox26" w:shapeid="_x0000_i1135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我的钱包</w:t>
            </w:r>
          </w:p>
        </w:tc>
        <w:tc>
          <w:tcPr>
            <w:tcW w:w="2449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37" type="#_x0000_t75" alt="" style="width:54.35pt;height:22.4pt" o:ole="">
                  <v:imagedata r:id="rId62" o:title=""/>
                </v:shape>
                <w:control r:id="rId63" w:name="CheckBox1131" w:shapeid="_x0000_i1137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39" type="#_x0000_t75" alt="" style="width:55.7pt;height:22.4pt" o:ole="">
                  <v:imagedata r:id="rId64" o:title=""/>
                </v:shape>
                <w:control r:id="rId65" w:name="CheckBox2131" w:shapeid="_x0000_i1139"/>
              </w:object>
            </w:r>
          </w:p>
        </w:tc>
      </w:tr>
      <w:tr w:rsidR="00B726CF">
        <w:tc>
          <w:tcPr>
            <w:tcW w:w="2422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t>积分签到</w:t>
            </w:r>
          </w:p>
        </w:tc>
        <w:tc>
          <w:tcPr>
            <w:tcW w:w="2448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41" type="#_x0000_t75" alt="" style="width:54.35pt;height:22.4pt" o:ole="">
                  <v:imagedata r:id="rId66" o:title=""/>
                </v:shape>
                <w:control r:id="rId67" w:name="CheckBox17" w:shapeid="_x0000_i1141"/>
              </w:object>
            </w:r>
            <w:r>
              <w:rPr>
                <w:rFonts w:ascii="微软雅黑 Light" w:eastAsia="微软雅黑 Light" w:hAnsi="微软雅黑 Light" w:cs="微软雅黑"/>
                <w:szCs w:val="21"/>
              </w:rPr>
              <w:object w:dxaOrig="225" w:dyaOrig="225">
                <v:shape id="_x0000_i1143" type="#_x0000_t75" alt="" style="width:55.7pt;height:22.4pt" o:ole="">
                  <v:imagedata r:id="rId68" o:title=""/>
                </v:shape>
                <w:control r:id="rId69" w:name="CheckBox27" w:shapeid="_x0000_i1143"/>
              </w:object>
            </w:r>
          </w:p>
        </w:tc>
        <w:tc>
          <w:tcPr>
            <w:tcW w:w="2417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 w:cs="微软雅黑"/>
                <w:szCs w:val="21"/>
              </w:rPr>
            </w:pPr>
            <w:r>
              <w:rPr>
                <w:rFonts w:ascii="微软雅黑 Light" w:eastAsia="微软雅黑 Light" w:hAnsi="微软雅黑 Light" w:cs="微软雅黑" w:hint="eastAsia"/>
                <w:szCs w:val="21"/>
              </w:rPr>
              <w:t>其他系统</w:t>
            </w:r>
          </w:p>
        </w:tc>
        <w:tc>
          <w:tcPr>
            <w:tcW w:w="2449" w:type="dxa"/>
            <w:shd w:val="clear" w:color="auto" w:fill="auto"/>
          </w:tcPr>
          <w:p w:rsidR="00B726CF" w:rsidRDefault="00B726CF">
            <w:pPr>
              <w:rPr>
                <w:rFonts w:ascii="微软雅黑 Light" w:eastAsia="微软雅黑 Light" w:hAnsi="微软雅黑 Light" w:cs="微软雅黑"/>
                <w:szCs w:val="21"/>
              </w:rPr>
            </w:pPr>
          </w:p>
        </w:tc>
      </w:tr>
    </w:tbl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12" w:name="_Toc513727182"/>
      <w:r>
        <w:rPr>
          <w:rFonts w:ascii="微软雅黑 Light" w:eastAsia="微软雅黑 Light" w:hAnsi="微软雅黑 Light" w:hint="eastAsia"/>
          <w:sz w:val="21"/>
          <w:szCs w:val="21"/>
        </w:rPr>
        <w:t>外部产品/接口关联</w:t>
      </w:r>
      <w:bookmarkEnd w:id="12"/>
    </w:p>
    <w:p w:rsidR="00B726CF" w:rsidRPr="005506A9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（示例文字，如果已有外部产品或系统的接口文档，以附件方式提供，若无，则留空）</w:t>
      </w:r>
    </w:p>
    <w:p w:rsidR="00B726CF" w:rsidRDefault="006F08BD">
      <w:pPr>
        <w:pStyle w:val="1"/>
        <w:numPr>
          <w:ilvl w:val="0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13" w:name="_Toc513727183"/>
      <w:r>
        <w:rPr>
          <w:rFonts w:ascii="微软雅黑 Light" w:eastAsia="微软雅黑 Light" w:hAnsi="微软雅黑 Light" w:hint="eastAsia"/>
          <w:sz w:val="21"/>
          <w:szCs w:val="21"/>
        </w:rPr>
        <w:t>产品详细说明</w:t>
      </w:r>
      <w:bookmarkEnd w:id="13"/>
    </w:p>
    <w:p w:rsidR="00E249AB" w:rsidRDefault="00E249AB" w:rsidP="00BC3593">
      <w:pPr>
        <w:ind w:leftChars="171" w:left="359"/>
      </w:pPr>
      <w:r>
        <w:rPr>
          <w:rFonts w:hint="eastAsia"/>
        </w:rPr>
        <w:t>原型地址：</w:t>
      </w:r>
      <w:r>
        <w:rPr>
          <w:rFonts w:hint="eastAsia"/>
        </w:rPr>
        <w:t xml:space="preserve"> </w:t>
      </w:r>
      <w:r w:rsidR="000907FD" w:rsidRPr="000907FD">
        <w:t>https://2i8h3w.axshare.com</w:t>
      </w:r>
      <w:r>
        <w:rPr>
          <w:rFonts w:hint="eastAsia"/>
        </w:rPr>
        <w:t xml:space="preserve">  </w:t>
      </w:r>
      <w:r>
        <w:rPr>
          <w:rFonts w:hint="eastAsia"/>
        </w:rPr>
        <w:t>密码：</w:t>
      </w:r>
      <w:proofErr w:type="spellStart"/>
      <w:proofErr w:type="gramStart"/>
      <w:r>
        <w:rPr>
          <w:rFonts w:hint="eastAsia"/>
        </w:rPr>
        <w:t>cypt</w:t>
      </w:r>
      <w:proofErr w:type="spellEnd"/>
      <w:proofErr w:type="gramEnd"/>
    </w:p>
    <w:p w:rsidR="00305BD5" w:rsidRDefault="00305BD5" w:rsidP="00BC3593">
      <w:pPr>
        <w:pStyle w:val="af0"/>
        <w:numPr>
          <w:ilvl w:val="0"/>
          <w:numId w:val="39"/>
        </w:numPr>
        <w:ind w:leftChars="171" w:left="719"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团类型：包括新手团、抽奖团、普通团</w:t>
      </w:r>
    </w:p>
    <w:p w:rsidR="00447483" w:rsidRPr="00DE3A9B" w:rsidRDefault="00447483" w:rsidP="00305BD5">
      <w:pPr>
        <w:pStyle w:val="af0"/>
        <w:ind w:left="719" w:firstLineChars="0" w:firstLine="0"/>
        <w:rPr>
          <w:rFonts w:ascii="微软雅黑 Light" w:eastAsia="微软雅黑 Light" w:hAnsi="微软雅黑 Light"/>
        </w:rPr>
      </w:pPr>
      <w:r w:rsidRPr="00DE3A9B">
        <w:rPr>
          <w:rFonts w:ascii="微软雅黑 Light" w:eastAsia="微软雅黑 Light" w:hAnsi="微软雅黑 Light" w:hint="eastAsia"/>
        </w:rPr>
        <w:t>新手团说明：</w:t>
      </w:r>
    </w:p>
    <w:p w:rsidR="00447483" w:rsidRDefault="00447483" w:rsidP="00BC3593">
      <w:pPr>
        <w:pStyle w:val="af0"/>
        <w:numPr>
          <w:ilvl w:val="0"/>
          <w:numId w:val="40"/>
        </w:numPr>
        <w:ind w:leftChars="371" w:left="1199" w:firstLineChars="0"/>
        <w:rPr>
          <w:rFonts w:ascii="微软雅黑 Light" w:eastAsia="微软雅黑 Light" w:hAnsi="微软雅黑 Light"/>
        </w:rPr>
      </w:pPr>
      <w:r w:rsidRPr="00DE3A9B">
        <w:rPr>
          <w:rFonts w:ascii="微软雅黑 Light" w:eastAsia="微软雅黑 Light" w:hAnsi="微软雅黑 Light" w:hint="eastAsia"/>
        </w:rPr>
        <w:lastRenderedPageBreak/>
        <w:t>新用户定义：</w:t>
      </w:r>
      <w:proofErr w:type="gramStart"/>
      <w:r w:rsidRPr="00DE3A9B">
        <w:rPr>
          <w:rFonts w:ascii="微软雅黑 Light" w:eastAsia="微软雅黑 Light" w:hAnsi="微软雅黑 Light" w:hint="eastAsia"/>
        </w:rPr>
        <w:t>拼团渠道</w:t>
      </w:r>
      <w:proofErr w:type="gramEnd"/>
      <w:r w:rsidRPr="00DE3A9B">
        <w:rPr>
          <w:rFonts w:ascii="微软雅黑 Light" w:eastAsia="微软雅黑 Light" w:hAnsi="微软雅黑 Light" w:hint="eastAsia"/>
        </w:rPr>
        <w:t>用户、已进行绑定兑分、未参与过拼团（包括未发起</w:t>
      </w:r>
      <w:proofErr w:type="gramStart"/>
      <w:r w:rsidRPr="00DE3A9B">
        <w:rPr>
          <w:rFonts w:ascii="微软雅黑 Light" w:eastAsia="微软雅黑 Light" w:hAnsi="微软雅黑 Light" w:hint="eastAsia"/>
        </w:rPr>
        <w:t>过拼团或</w:t>
      </w:r>
      <w:proofErr w:type="gramEnd"/>
      <w:r w:rsidRPr="00DE3A9B">
        <w:rPr>
          <w:rFonts w:ascii="微软雅黑 Light" w:eastAsia="微软雅黑 Light" w:hAnsi="微软雅黑 Light" w:hint="eastAsia"/>
        </w:rPr>
        <w:t>未</w:t>
      </w:r>
      <w:proofErr w:type="gramStart"/>
      <w:r w:rsidRPr="00DE3A9B">
        <w:rPr>
          <w:rFonts w:ascii="微软雅黑 Light" w:eastAsia="微软雅黑 Light" w:hAnsi="微软雅黑 Light" w:hint="eastAsia"/>
        </w:rPr>
        <w:t>参与过帮拼</w:t>
      </w:r>
      <w:proofErr w:type="gramEnd"/>
      <w:r w:rsidRPr="00DE3A9B">
        <w:rPr>
          <w:rFonts w:ascii="微软雅黑 Light" w:eastAsia="微软雅黑 Light" w:hAnsi="微软雅黑 Light" w:hint="eastAsia"/>
        </w:rPr>
        <w:t>）或首次</w:t>
      </w:r>
      <w:proofErr w:type="gramStart"/>
      <w:r w:rsidRPr="00DE3A9B">
        <w:rPr>
          <w:rFonts w:ascii="微软雅黑 Light" w:eastAsia="微软雅黑 Light" w:hAnsi="微软雅黑 Light" w:hint="eastAsia"/>
        </w:rPr>
        <w:t>参与拼团失败</w:t>
      </w:r>
      <w:proofErr w:type="gramEnd"/>
      <w:r w:rsidRPr="00DE3A9B">
        <w:rPr>
          <w:rFonts w:ascii="微软雅黑 Light" w:eastAsia="微软雅黑 Light" w:hAnsi="微软雅黑 Light" w:hint="eastAsia"/>
        </w:rPr>
        <w:t>；</w:t>
      </w:r>
    </w:p>
    <w:p w:rsidR="00447483" w:rsidRPr="00DE3A9B" w:rsidRDefault="00447483" w:rsidP="00BC3593">
      <w:pPr>
        <w:pStyle w:val="af0"/>
        <w:numPr>
          <w:ilvl w:val="0"/>
          <w:numId w:val="40"/>
        </w:numPr>
        <w:ind w:leftChars="371" w:left="1199"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新手团</w:t>
      </w:r>
      <w:proofErr w:type="gramStart"/>
      <w:r>
        <w:rPr>
          <w:rFonts w:ascii="微软雅黑 Light" w:eastAsia="微软雅黑 Light" w:hAnsi="微软雅黑 Light" w:hint="eastAsia"/>
        </w:rPr>
        <w:t>的帮拼团员</w:t>
      </w:r>
      <w:proofErr w:type="gramEnd"/>
      <w:r>
        <w:rPr>
          <w:rFonts w:ascii="微软雅黑 Light" w:eastAsia="微软雅黑 Light" w:hAnsi="微软雅黑 Light" w:hint="eastAsia"/>
        </w:rPr>
        <w:t>限制为新用户，</w:t>
      </w:r>
      <w:r w:rsidRPr="00233B22">
        <w:rPr>
          <w:rFonts w:ascii="微软雅黑 Light" w:eastAsia="微软雅黑 Light" w:hAnsi="微软雅黑 Light" w:hint="eastAsia"/>
        </w:rPr>
        <w:t>团长</w:t>
      </w:r>
      <w:r>
        <w:rPr>
          <w:rFonts w:ascii="微软雅黑 Light" w:eastAsia="微软雅黑 Light" w:hAnsi="微软雅黑 Light" w:hint="eastAsia"/>
        </w:rPr>
        <w:t>不限制新用户，任何人均可发起拼团</w:t>
      </w:r>
    </w:p>
    <w:p w:rsidR="00447483" w:rsidRPr="00447483" w:rsidRDefault="00447483" w:rsidP="00BC3593">
      <w:pPr>
        <w:pStyle w:val="af0"/>
        <w:numPr>
          <w:ilvl w:val="0"/>
          <w:numId w:val="39"/>
        </w:numPr>
        <w:ind w:leftChars="171" w:left="719" w:firstLineChars="0"/>
        <w:rPr>
          <w:rFonts w:ascii="微软雅黑 Light" w:eastAsia="微软雅黑 Light" w:hAnsi="微软雅黑 Light"/>
        </w:rPr>
      </w:pPr>
      <w:r w:rsidRPr="00447483">
        <w:rPr>
          <w:rFonts w:ascii="微软雅黑 Light" w:eastAsia="微软雅黑 Light" w:hAnsi="微软雅黑 Light" w:hint="eastAsia"/>
        </w:rPr>
        <w:t>底部导航：一期</w:t>
      </w:r>
      <w:proofErr w:type="gramStart"/>
      <w:r w:rsidRPr="00447483">
        <w:rPr>
          <w:rFonts w:ascii="微软雅黑 Light" w:eastAsia="微软雅黑 Light" w:hAnsi="微软雅黑 Light" w:hint="eastAsia"/>
        </w:rPr>
        <w:t>暂不加拼团底部</w:t>
      </w:r>
      <w:proofErr w:type="gramEnd"/>
      <w:r w:rsidRPr="00447483">
        <w:rPr>
          <w:rFonts w:ascii="微软雅黑 Light" w:eastAsia="微软雅黑 Light" w:hAnsi="微软雅黑 Light" w:hint="eastAsia"/>
        </w:rPr>
        <w:t xml:space="preserve">导航tab，涉及页面有 </w:t>
      </w:r>
      <w:proofErr w:type="gramStart"/>
      <w:r w:rsidRPr="00447483">
        <w:rPr>
          <w:rFonts w:ascii="微软雅黑 Light" w:eastAsia="微软雅黑 Light" w:hAnsi="微软雅黑 Light" w:hint="eastAsia"/>
        </w:rPr>
        <w:t>拼团首页</w:t>
      </w:r>
      <w:proofErr w:type="gramEnd"/>
      <w:r w:rsidRPr="00447483">
        <w:rPr>
          <w:rFonts w:ascii="微软雅黑 Light" w:eastAsia="微软雅黑 Light" w:hAnsi="微软雅黑 Light" w:hint="eastAsia"/>
        </w:rPr>
        <w:t>、已超时</w:t>
      </w:r>
      <w:proofErr w:type="gramStart"/>
      <w:r w:rsidRPr="00447483">
        <w:rPr>
          <w:rFonts w:ascii="微软雅黑 Light" w:eastAsia="微软雅黑 Light" w:hAnsi="微软雅黑 Light" w:hint="eastAsia"/>
        </w:rPr>
        <w:t>拼团详情</w:t>
      </w:r>
      <w:proofErr w:type="gramEnd"/>
      <w:r w:rsidRPr="00447483">
        <w:rPr>
          <w:rFonts w:ascii="微软雅黑 Light" w:eastAsia="微软雅黑 Light" w:hAnsi="微软雅黑 Light" w:hint="eastAsia"/>
        </w:rPr>
        <w:t>、已完成</w:t>
      </w:r>
      <w:proofErr w:type="gramStart"/>
      <w:r w:rsidRPr="00447483">
        <w:rPr>
          <w:rFonts w:ascii="微软雅黑 Light" w:eastAsia="微软雅黑 Light" w:hAnsi="微软雅黑 Light" w:hint="eastAsia"/>
        </w:rPr>
        <w:t>拼团详情</w:t>
      </w:r>
      <w:proofErr w:type="gramEnd"/>
      <w:r w:rsidRPr="00447483">
        <w:rPr>
          <w:rFonts w:ascii="微软雅黑 Light" w:eastAsia="微软雅黑 Light" w:hAnsi="微软雅黑 Light" w:hint="eastAsia"/>
        </w:rPr>
        <w:t>等页面</w:t>
      </w: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14" w:name="_Toc513727184"/>
      <w:r>
        <w:rPr>
          <w:rFonts w:ascii="微软雅黑 Light" w:eastAsia="微软雅黑 Light" w:hAnsi="微软雅黑 Light" w:hint="eastAsia"/>
          <w:sz w:val="21"/>
          <w:szCs w:val="21"/>
        </w:rPr>
        <w:t>前端业务说明</w:t>
      </w:r>
      <w:bookmarkEnd w:id="14"/>
    </w:p>
    <w:p w:rsidR="00B726CF" w:rsidRDefault="006F08BD">
      <w:pPr>
        <w:rPr>
          <w:rFonts w:ascii="微软雅黑 Light" w:eastAsia="微软雅黑 Light" w:hAnsi="微软雅黑 Light"/>
        </w:rPr>
      </w:pPr>
      <w:proofErr w:type="gramStart"/>
      <w:r>
        <w:rPr>
          <w:rFonts w:ascii="微软雅黑 Light" w:eastAsia="微软雅黑 Light" w:hAnsi="微软雅黑 Light"/>
        </w:rPr>
        <w:t>畅由拼团</w:t>
      </w:r>
      <w:proofErr w:type="gramEnd"/>
      <w:r>
        <w:rPr>
          <w:rFonts w:ascii="微软雅黑 Light" w:eastAsia="微软雅黑 Light" w:hAnsi="微软雅黑 Light"/>
        </w:rPr>
        <w:t>业务相关页面</w:t>
      </w:r>
      <w:proofErr w:type="gramStart"/>
      <w:r>
        <w:rPr>
          <w:rFonts w:ascii="微软雅黑 Light" w:eastAsia="微软雅黑 Light" w:hAnsi="微软雅黑 Light"/>
        </w:rPr>
        <w:t>包括</w:t>
      </w:r>
      <w:r w:rsidR="00BE4D6F">
        <w:rPr>
          <w:rFonts w:ascii="微软雅黑 Light" w:eastAsia="微软雅黑 Light" w:hAnsi="微软雅黑 Light" w:hint="eastAsia"/>
        </w:rPr>
        <w:t>拼团列表</w:t>
      </w:r>
      <w:proofErr w:type="gramEnd"/>
      <w:r w:rsidR="00BE4D6F">
        <w:rPr>
          <w:rFonts w:ascii="微软雅黑 Light" w:eastAsia="微软雅黑 Light" w:hAnsi="微软雅黑 Light" w:hint="eastAsia"/>
        </w:rPr>
        <w:t>页，</w:t>
      </w:r>
      <w:proofErr w:type="gramStart"/>
      <w:r w:rsidR="00BE4D6F">
        <w:rPr>
          <w:rFonts w:ascii="微软雅黑 Light" w:eastAsia="微软雅黑 Light" w:hAnsi="微软雅黑 Light" w:hint="eastAsia"/>
        </w:rPr>
        <w:t>拼团商品</w:t>
      </w:r>
      <w:proofErr w:type="gramEnd"/>
      <w:r w:rsidR="00BE4D6F">
        <w:rPr>
          <w:rFonts w:ascii="微软雅黑 Light" w:eastAsia="微软雅黑 Light" w:hAnsi="微软雅黑 Light" w:hint="eastAsia"/>
        </w:rPr>
        <w:t>详情页，支付、订单等页面</w:t>
      </w:r>
    </w:p>
    <w:p w:rsidR="00B726CF" w:rsidRDefault="006F08BD">
      <w:pPr>
        <w:pStyle w:val="3"/>
        <w:numPr>
          <w:ilvl w:val="2"/>
          <w:numId w:val="3"/>
        </w:numPr>
      </w:pPr>
      <w:bookmarkStart w:id="15" w:name="_Toc513727185"/>
      <w:proofErr w:type="gramStart"/>
      <w:r>
        <w:rPr>
          <w:rFonts w:hint="eastAsia"/>
        </w:rPr>
        <w:t>畅由拼团</w:t>
      </w:r>
      <w:proofErr w:type="gramEnd"/>
      <w:r>
        <w:rPr>
          <w:rFonts w:hint="eastAsia"/>
        </w:rPr>
        <w:t>列表页</w:t>
      </w:r>
      <w:bookmarkEnd w:id="15"/>
    </w:p>
    <w:tbl>
      <w:tblPr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5176"/>
      </w:tblGrid>
      <w:tr w:rsidR="00B726CF">
        <w:trPr>
          <w:trHeight w:val="6623"/>
        </w:trPr>
        <w:tc>
          <w:tcPr>
            <w:tcW w:w="4786" w:type="dxa"/>
            <w:shd w:val="clear" w:color="auto" w:fill="auto"/>
          </w:tcPr>
          <w:p w:rsidR="00855148" w:rsidRDefault="00855148">
            <w:pPr>
              <w:spacing w:beforeLines="50" w:before="156" w:afterLines="50" w:after="156" w:line="360" w:lineRule="auto"/>
              <w:jc w:val="left"/>
            </w:pPr>
            <w:r>
              <w:rPr>
                <w:rFonts w:hint="eastAsia"/>
              </w:rPr>
              <w:t>图一：</w:t>
            </w:r>
          </w:p>
          <w:p w:rsidR="00855148" w:rsidRDefault="00855148">
            <w:pPr>
              <w:spacing w:beforeLines="50" w:before="156" w:afterLines="50" w:after="156" w:line="36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3371F" wp14:editId="2C1CCC87">
                  <wp:extent cx="2901950" cy="599186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599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 w:val="28"/>
                <w:szCs w:val="28"/>
              </w:rPr>
              <w:lastRenderedPageBreak/>
              <w:t>畅由拼团</w:t>
            </w:r>
            <w:proofErr w:type="gramEnd"/>
          </w:p>
          <w:p w:rsidR="00B726CF" w:rsidRDefault="006F08BD">
            <w:p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b/>
                <w:szCs w:val="21"/>
              </w:rPr>
              <w:t>畅由拼团“列表页</w:t>
            </w:r>
          </w:p>
          <w:p w:rsidR="00D731D1" w:rsidRPr="00261FB8" w:rsidRDefault="00D73A9E" w:rsidP="00261FB8">
            <w:pPr>
              <w:pStyle w:val="af0"/>
              <w:numPr>
                <w:ilvl w:val="0"/>
                <w:numId w:val="38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r w:rsidRPr="00261FB8">
              <w:rPr>
                <w:rFonts w:ascii="微软雅黑 Light" w:eastAsia="微软雅黑 Light" w:hAnsi="微软雅黑 Light" w:hint="eastAsia"/>
              </w:rPr>
              <w:t>显示实时</w:t>
            </w:r>
            <w:proofErr w:type="gramStart"/>
            <w:r w:rsidRPr="00261FB8">
              <w:rPr>
                <w:rFonts w:ascii="微软雅黑 Light" w:eastAsia="微软雅黑 Light" w:hAnsi="微软雅黑 Light" w:hint="eastAsia"/>
              </w:rPr>
              <w:t>发起拼团</w:t>
            </w:r>
            <w:r w:rsidR="00D731D1" w:rsidRPr="00261FB8">
              <w:rPr>
                <w:rFonts w:ascii="微软雅黑 Light" w:eastAsia="微软雅黑 Light" w:hAnsi="微软雅黑 Light" w:hint="eastAsia"/>
              </w:rPr>
              <w:t>记录</w:t>
            </w:r>
            <w:proofErr w:type="gramEnd"/>
            <w:r w:rsidR="00D731D1" w:rsidRPr="00261FB8">
              <w:rPr>
                <w:rFonts w:ascii="微软雅黑 Light" w:eastAsia="微软雅黑 Light" w:hAnsi="微软雅黑 Light" w:hint="eastAsia"/>
              </w:rPr>
              <w:t>，滚动播放</w:t>
            </w:r>
          </w:p>
          <w:p w:rsidR="00261FB8" w:rsidRPr="00261FB8" w:rsidRDefault="00261FB8" w:rsidP="00261FB8">
            <w:pPr>
              <w:pStyle w:val="af0"/>
              <w:spacing w:beforeLines="50" w:before="156" w:afterLines="50" w:after="156" w:line="360" w:lineRule="auto"/>
              <w:ind w:left="360" w:firstLineChars="0" w:firstLine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省级+收货人首字(林**)，若该商品为虚拟商品，则显示用户手机号（133****0000）</w:t>
            </w:r>
          </w:p>
          <w:p w:rsidR="00D731D1" w:rsidRDefault="006F08BD" w:rsidP="00D731D1">
            <w:p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2、.</w:t>
            </w:r>
            <w:proofErr w:type="gramStart"/>
            <w:r w:rsidR="00D731D1">
              <w:rPr>
                <w:rFonts w:ascii="微软雅黑 Light" w:eastAsia="微软雅黑 Light" w:hAnsi="微软雅黑 Light" w:hint="eastAsia"/>
              </w:rPr>
              <w:t>“</w:t>
            </w:r>
            <w:proofErr w:type="gramEnd"/>
            <w:r w:rsidR="00D731D1">
              <w:rPr>
                <w:rFonts w:ascii="微软雅黑 Light" w:eastAsia="微软雅黑 Light" w:hAnsi="微软雅黑 Light" w:hint="eastAsia"/>
              </w:rPr>
              <w:t>大家都在拼“</w:t>
            </w:r>
            <w:r w:rsidR="00C20AD3">
              <w:rPr>
                <w:rFonts w:ascii="微软雅黑 Light" w:eastAsia="微软雅黑 Light" w:hAnsi="微软雅黑 Light" w:hint="eastAsia"/>
              </w:rPr>
              <w:t>模块</w:t>
            </w:r>
            <w:r w:rsidR="00D731D1">
              <w:rPr>
                <w:rFonts w:ascii="微软雅黑 Light" w:eastAsia="微软雅黑 Light" w:hAnsi="微软雅黑 Light" w:hint="eastAsia"/>
              </w:rPr>
              <w:t>，商品向左滑动，显示</w:t>
            </w:r>
            <w:r w:rsidR="00D15241">
              <w:rPr>
                <w:rFonts w:ascii="微软雅黑 Light" w:eastAsia="微软雅黑 Light" w:hAnsi="微软雅黑 Light" w:hint="eastAsia"/>
              </w:rPr>
              <w:t>1</w:t>
            </w:r>
            <w:r w:rsidR="00D731D1">
              <w:rPr>
                <w:rFonts w:ascii="微软雅黑 Light" w:eastAsia="微软雅黑 Light" w:hAnsi="微软雅黑 Light" w:hint="eastAsia"/>
              </w:rPr>
              <w:t>0个团</w:t>
            </w:r>
          </w:p>
          <w:p w:rsidR="00D731D1" w:rsidRDefault="00D731D1" w:rsidP="00D731D1">
            <w:pPr>
              <w:spacing w:beforeLines="50" w:before="156" w:afterLines="50" w:after="156" w:line="360" w:lineRule="auto"/>
              <w:ind w:firstLineChars="200" w:firstLine="420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热拼区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商品不重复</w:t>
            </w:r>
            <w:r w:rsidR="00D86B32">
              <w:rPr>
                <w:rFonts w:ascii="微软雅黑 Light" w:eastAsia="微软雅黑 Light" w:hAnsi="微软雅黑 Light" w:hint="eastAsia"/>
              </w:rPr>
              <w:t>（点击“更多”跳转至图二）</w:t>
            </w:r>
            <w:r>
              <w:rPr>
                <w:rFonts w:ascii="微软雅黑 Light" w:eastAsia="微软雅黑 Light" w:hAnsi="微软雅黑 Light" w:hint="eastAsia"/>
              </w:rPr>
              <w:t>；</w:t>
            </w:r>
          </w:p>
          <w:p w:rsidR="00D731D1" w:rsidRPr="00D731D1" w:rsidRDefault="00D731D1" w:rsidP="00D731D1">
            <w:pPr>
              <w:spacing w:beforeLines="50" w:before="156" w:afterLines="50" w:after="156" w:line="360" w:lineRule="auto"/>
              <w:ind w:firstLineChars="200" w:firstLine="42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 xml:space="preserve">排序规则：按照商品成团数倒叙排列, </w:t>
            </w:r>
            <w:r w:rsidR="00155605">
              <w:rPr>
                <w:rFonts w:ascii="微软雅黑 Light" w:eastAsia="微软雅黑 Light" w:hAnsi="微软雅黑 Light" w:hint="eastAsia"/>
              </w:rPr>
              <w:t>以及</w:t>
            </w:r>
            <w:r>
              <w:rPr>
                <w:rFonts w:ascii="微软雅黑 Light" w:eastAsia="微软雅黑 Light" w:hAnsi="微软雅黑 Light" w:hint="eastAsia"/>
              </w:rPr>
              <w:t>该商品待成团剩余人数取最少（最少剩余人数相等的团随机取一个展示）</w:t>
            </w:r>
          </w:p>
          <w:p w:rsidR="00B726CF" w:rsidRDefault="006F08BD">
            <w:p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3、</w:t>
            </w:r>
            <w:r w:rsidR="00C20AD3">
              <w:rPr>
                <w:rFonts w:ascii="微软雅黑 Light" w:eastAsia="微软雅黑 Light" w:hAnsi="微软雅黑 Light" w:hint="eastAsia"/>
              </w:rPr>
              <w:t>商品</w:t>
            </w:r>
            <w:r>
              <w:rPr>
                <w:rFonts w:ascii="微软雅黑 Light" w:eastAsia="微软雅黑 Light" w:hAnsi="微软雅黑 Light" w:hint="eastAsia"/>
              </w:rPr>
              <w:t>列表显示一个商品模块，包括产品图片、产品</w:t>
            </w:r>
            <w:r>
              <w:rPr>
                <w:rFonts w:ascii="微软雅黑 Light" w:eastAsia="微软雅黑 Light" w:hAnsi="微软雅黑 Light" w:hint="eastAsia"/>
              </w:rPr>
              <w:lastRenderedPageBreak/>
              <w:t>描述、标签、金额、发起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拼团按钮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。</w:t>
            </w:r>
          </w:p>
          <w:p w:rsidR="001C0A91" w:rsidRPr="001C0A91" w:rsidRDefault="001C0A91" w:rsidP="001C0A91">
            <w:pPr>
              <w:pStyle w:val="af0"/>
              <w:numPr>
                <w:ilvl w:val="0"/>
                <w:numId w:val="34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r w:rsidRPr="001C0A91">
              <w:rPr>
                <w:rFonts w:ascii="微软雅黑 Light" w:eastAsia="微软雅黑 Light" w:hAnsi="微软雅黑 Light" w:hint="eastAsia"/>
              </w:rPr>
              <w:t>如果</w:t>
            </w:r>
            <w:r w:rsidR="004147F0">
              <w:rPr>
                <w:rFonts w:ascii="微软雅黑 Light" w:eastAsia="微软雅黑 Light" w:hAnsi="微软雅黑 Light" w:hint="eastAsia"/>
              </w:rPr>
              <w:t>商品</w:t>
            </w:r>
            <w:proofErr w:type="gramStart"/>
            <w:r w:rsidR="00D421D2">
              <w:rPr>
                <w:rFonts w:ascii="微软雅黑 Light" w:eastAsia="微软雅黑 Light" w:hAnsi="微软雅黑 Light" w:hint="eastAsia"/>
              </w:rPr>
              <w:t>团类型</w:t>
            </w:r>
            <w:proofErr w:type="gramEnd"/>
            <w:r w:rsidR="00D421D2">
              <w:rPr>
                <w:rFonts w:ascii="微软雅黑 Light" w:eastAsia="微软雅黑 Light" w:hAnsi="微软雅黑 Light" w:hint="eastAsia"/>
              </w:rPr>
              <w:t>为新手团或</w:t>
            </w:r>
            <w:proofErr w:type="gramStart"/>
            <w:r w:rsidR="00D421D2">
              <w:rPr>
                <w:rFonts w:ascii="微软雅黑 Light" w:eastAsia="微软雅黑 Light" w:hAnsi="微软雅黑 Light" w:hint="eastAsia"/>
              </w:rPr>
              <w:t>抽奖团</w:t>
            </w:r>
            <w:proofErr w:type="gramEnd"/>
            <w:r w:rsidR="00D421D2">
              <w:rPr>
                <w:rFonts w:ascii="微软雅黑 Light" w:eastAsia="微软雅黑 Light" w:hAnsi="微软雅黑 Light" w:hint="eastAsia"/>
              </w:rPr>
              <w:t>则</w:t>
            </w:r>
            <w:r w:rsidRPr="001C0A91">
              <w:rPr>
                <w:rFonts w:ascii="微软雅黑 Light" w:eastAsia="微软雅黑 Light" w:hAnsi="微软雅黑 Light" w:hint="eastAsia"/>
              </w:rPr>
              <w:t>显示团长免单标签；</w:t>
            </w:r>
          </w:p>
          <w:p w:rsidR="001C0A91" w:rsidRPr="001C0A91" w:rsidRDefault="001C0A91" w:rsidP="001C0A91">
            <w:pPr>
              <w:pStyle w:val="af0"/>
              <w:numPr>
                <w:ilvl w:val="0"/>
                <w:numId w:val="34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r w:rsidRPr="001C0A91">
              <w:rPr>
                <w:rFonts w:ascii="微软雅黑 Light" w:eastAsia="微软雅黑 Light" w:hAnsi="微软雅黑 Light" w:hint="eastAsia"/>
              </w:rPr>
              <w:t>如果</w:t>
            </w:r>
            <w:r w:rsidR="004147F0">
              <w:rPr>
                <w:rFonts w:ascii="微软雅黑 Light" w:eastAsia="微软雅黑 Light" w:hAnsi="微软雅黑 Light" w:hint="eastAsia"/>
              </w:rPr>
              <w:t>设置</w:t>
            </w:r>
            <w:r w:rsidRPr="001C0A91">
              <w:rPr>
                <w:rFonts w:ascii="微软雅黑 Light" w:eastAsia="微软雅黑 Light" w:hAnsi="微软雅黑 Light" w:hint="eastAsia"/>
              </w:rPr>
              <w:t>该团</w:t>
            </w:r>
            <w:r w:rsidR="00D421D2">
              <w:rPr>
                <w:rFonts w:ascii="微软雅黑 Light" w:eastAsia="微软雅黑 Light" w:hAnsi="微软雅黑 Light" w:hint="eastAsia"/>
              </w:rPr>
              <w:t>类型</w:t>
            </w:r>
            <w:r w:rsidRPr="001C0A91">
              <w:rPr>
                <w:rFonts w:ascii="微软雅黑 Light" w:eastAsia="微软雅黑 Light" w:hAnsi="微软雅黑 Light" w:hint="eastAsia"/>
              </w:rPr>
              <w:t>为新手团，则在商品图片上打“新人专享，帮拼立减XX元”标签</w:t>
            </w:r>
          </w:p>
          <w:p w:rsidR="00B726CF" w:rsidRDefault="006F08BD">
            <w:p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4、排序:按照后台配置的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热门推荐序号进行倒叙展示；</w:t>
            </w:r>
          </w:p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ascii="微软雅黑 Light" w:eastAsia="微软雅黑 Light" w:hAnsi="微软雅黑 Light" w:hint="eastAsia"/>
              </w:rPr>
              <w:t>5</w:t>
            </w:r>
            <w:r>
              <w:rPr>
                <w:rFonts w:ascii="微软雅黑 Light" w:eastAsia="微软雅黑 Light" w:hAnsi="微软雅黑 Light"/>
              </w:rPr>
              <w:t>、</w:t>
            </w:r>
            <w:r>
              <w:rPr>
                <w:rFonts w:ascii="微软雅黑 Light" w:eastAsia="微软雅黑 Light" w:hAnsi="微软雅黑 Light" w:hint="eastAsia"/>
              </w:rPr>
              <w:t>点击</w:t>
            </w:r>
            <w:proofErr w:type="gramStart"/>
            <w:r>
              <w:rPr>
                <w:rFonts w:ascii="微软雅黑 Light" w:eastAsia="微软雅黑 Light" w:hAnsi="微软雅黑 Light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发起拼团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按钮，跳转至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详情页（3.1.2）</w:t>
            </w:r>
          </w:p>
        </w:tc>
      </w:tr>
      <w:tr w:rsidR="00855148">
        <w:trPr>
          <w:trHeight w:val="6623"/>
        </w:trPr>
        <w:tc>
          <w:tcPr>
            <w:tcW w:w="4786" w:type="dxa"/>
            <w:shd w:val="clear" w:color="auto" w:fill="auto"/>
          </w:tcPr>
          <w:p w:rsidR="00855148" w:rsidRDefault="00855148">
            <w:pPr>
              <w:spacing w:beforeLines="50" w:before="156" w:afterLines="50" w:after="156" w:line="36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图二：</w:t>
            </w:r>
          </w:p>
          <w:p w:rsidR="00855148" w:rsidRDefault="00241ADE">
            <w:pPr>
              <w:spacing w:beforeLines="50" w:before="156" w:afterLines="50" w:after="156" w:line="360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7505B" wp14:editId="0D928E1A">
                  <wp:extent cx="2543175" cy="46672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5506A9" w:rsidRDefault="005506A9" w:rsidP="005506A9">
            <w:pPr>
              <w:rPr>
                <w:rFonts w:ascii="微软雅黑 Light" w:eastAsia="微软雅黑 Light" w:hAnsi="微软雅黑 Light"/>
                <w:b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b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b/>
                <w:szCs w:val="21"/>
              </w:rPr>
              <w:t>大家都在拼“列表页</w:t>
            </w:r>
            <w:r>
              <w:rPr>
                <w:rFonts w:ascii="微软雅黑 Light" w:eastAsia="微软雅黑 Light" w:hAnsi="微软雅黑 Light"/>
                <w:b/>
                <w:szCs w:val="21"/>
              </w:rPr>
              <w:t>（</w:t>
            </w:r>
            <w:r>
              <w:rPr>
                <w:rFonts w:ascii="微软雅黑 Light" w:eastAsia="微软雅黑 Light" w:hAnsi="微软雅黑 Light" w:hint="eastAsia"/>
                <w:b/>
                <w:szCs w:val="21"/>
              </w:rPr>
              <w:t>待成团列表</w:t>
            </w:r>
            <w:r>
              <w:rPr>
                <w:rFonts w:ascii="微软雅黑 Light" w:eastAsia="微软雅黑 Light" w:hAnsi="微软雅黑 Light"/>
                <w:b/>
                <w:szCs w:val="21"/>
              </w:rPr>
              <w:t>）</w:t>
            </w:r>
          </w:p>
          <w:p w:rsidR="005506A9" w:rsidRDefault="005506A9" w:rsidP="005506A9">
            <w:pPr>
              <w:numPr>
                <w:ilvl w:val="0"/>
                <w:numId w:val="4"/>
              </w:num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列表展示（如图一）</w:t>
            </w:r>
          </w:p>
          <w:p w:rsidR="005506A9" w:rsidRDefault="005506A9" w:rsidP="005506A9">
            <w:pPr>
              <w:numPr>
                <w:ilvl w:val="0"/>
                <w:numId w:val="8"/>
              </w:numPr>
              <w:spacing w:beforeLines="50" w:before="156" w:afterLines="50" w:after="156" w:line="360" w:lineRule="auto"/>
              <w:ind w:left="21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显示待成团的热销商品列表，点击按钮参团帮拼</w:t>
            </w:r>
          </w:p>
          <w:p w:rsidR="005506A9" w:rsidRPr="00983973" w:rsidRDefault="005506A9" w:rsidP="00983973">
            <w:pPr>
              <w:pStyle w:val="af0"/>
              <w:numPr>
                <w:ilvl w:val="0"/>
                <w:numId w:val="34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显示一个商品模块，包括产品图片、产品描述、标签、金额、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去帮拼按钮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。</w:t>
            </w:r>
            <w:r w:rsidR="00983973" w:rsidRPr="001C0A91">
              <w:rPr>
                <w:rFonts w:ascii="微软雅黑 Light" w:eastAsia="微软雅黑 Light" w:hAnsi="微软雅黑 Light" w:hint="eastAsia"/>
              </w:rPr>
              <w:t>如果</w:t>
            </w:r>
            <w:r w:rsidR="00983973">
              <w:rPr>
                <w:rFonts w:ascii="微软雅黑 Light" w:eastAsia="微软雅黑 Light" w:hAnsi="微软雅黑 Light" w:hint="eastAsia"/>
              </w:rPr>
              <w:t>设置</w:t>
            </w:r>
            <w:r w:rsidR="00983973" w:rsidRPr="001C0A91">
              <w:rPr>
                <w:rFonts w:ascii="微软雅黑 Light" w:eastAsia="微软雅黑 Light" w:hAnsi="微软雅黑 Light" w:hint="eastAsia"/>
              </w:rPr>
              <w:t>该团</w:t>
            </w:r>
            <w:r w:rsidR="00983973">
              <w:rPr>
                <w:rFonts w:ascii="微软雅黑 Light" w:eastAsia="微软雅黑 Light" w:hAnsi="微软雅黑 Light" w:hint="eastAsia"/>
              </w:rPr>
              <w:t>类型</w:t>
            </w:r>
            <w:r w:rsidR="00983973" w:rsidRPr="001C0A91">
              <w:rPr>
                <w:rFonts w:ascii="微软雅黑 Light" w:eastAsia="微软雅黑 Light" w:hAnsi="微软雅黑 Light" w:hint="eastAsia"/>
              </w:rPr>
              <w:t>为新手团，则在商品图片上打“新人专享，帮拼立减XX元”标签</w:t>
            </w:r>
          </w:p>
          <w:p w:rsidR="005506A9" w:rsidRDefault="005506A9" w:rsidP="005506A9">
            <w:pPr>
              <w:numPr>
                <w:ilvl w:val="0"/>
                <w:numId w:val="6"/>
              </w:num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热拼列表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排序</w:t>
            </w:r>
          </w:p>
          <w:p w:rsidR="005506A9" w:rsidRDefault="005506A9" w:rsidP="005506A9">
            <w:pPr>
              <w:spacing w:beforeLines="50" w:before="156" w:afterLines="50" w:after="156" w:line="360" w:lineRule="auto"/>
              <w:ind w:firstLineChars="100" w:firstLine="21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1、按照商品成团数倒叙排列（列表中商品不重复）</w:t>
            </w:r>
          </w:p>
          <w:p w:rsidR="005506A9" w:rsidRDefault="005506A9" w:rsidP="005506A9">
            <w:pPr>
              <w:spacing w:beforeLines="50" w:before="156" w:afterLines="50" w:after="156" w:line="360" w:lineRule="auto"/>
              <w:ind w:firstLineChars="100" w:firstLine="21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2</w:t>
            </w:r>
            <w:r w:rsidR="00380263">
              <w:rPr>
                <w:rFonts w:ascii="微软雅黑 Light" w:eastAsia="微软雅黑 Light" w:hAnsi="微软雅黑 Light" w:hint="eastAsia"/>
              </w:rPr>
              <w:t>、</w:t>
            </w:r>
            <w:r>
              <w:rPr>
                <w:rFonts w:ascii="微软雅黑 Light" w:eastAsia="微软雅黑 Light" w:hAnsi="微软雅黑 Light" w:hint="eastAsia"/>
              </w:rPr>
              <w:t>按照该商品待成团剩余人数取最少（最少剩余人数相等的团随机取一个展示）</w:t>
            </w:r>
          </w:p>
          <w:p w:rsidR="005506A9" w:rsidRPr="00435718" w:rsidRDefault="005506A9" w:rsidP="005506A9">
            <w:pPr>
              <w:numPr>
                <w:ilvl w:val="0"/>
                <w:numId w:val="6"/>
              </w:numPr>
              <w:spacing w:beforeLines="50" w:before="156" w:afterLines="50" w:after="156" w:line="360" w:lineRule="auto"/>
              <w:rPr>
                <w:rFonts w:ascii="微软雅黑 Light" w:eastAsia="微软雅黑 Light" w:hAnsi="微软雅黑 Light"/>
              </w:rPr>
            </w:pPr>
            <w:r w:rsidRPr="00435718">
              <w:rPr>
                <w:rFonts w:ascii="微软雅黑 Light" w:eastAsia="微软雅黑 Light" w:hAnsi="微软雅黑 Light" w:hint="eastAsia"/>
              </w:rPr>
              <w:t>操作：</w:t>
            </w:r>
          </w:p>
          <w:p w:rsidR="005506A9" w:rsidRPr="005506A9" w:rsidRDefault="005506A9" w:rsidP="005506A9">
            <w:pPr>
              <w:rPr>
                <w:rFonts w:ascii="微软雅黑 Light" w:eastAsia="微软雅黑 Light" w:hAnsi="微软雅黑 Light"/>
                <w:szCs w:val="21"/>
              </w:rPr>
            </w:pPr>
            <w:r w:rsidRPr="00435718">
              <w:rPr>
                <w:rFonts w:ascii="微软雅黑 Light" w:eastAsia="微软雅黑 Light" w:hAnsi="微软雅黑 Light" w:hint="eastAsia"/>
              </w:rPr>
              <w:t>点击"还差X人，</w:t>
            </w:r>
            <w:proofErr w:type="gramStart"/>
            <w:r w:rsidRPr="00435718">
              <w:rPr>
                <w:rFonts w:ascii="微软雅黑 Light" w:eastAsia="微软雅黑 Light" w:hAnsi="微软雅黑 Light" w:hint="eastAsia"/>
              </w:rPr>
              <w:t>去帮拼</w:t>
            </w:r>
            <w:proofErr w:type="gramEnd"/>
            <w:r w:rsidRPr="00435718">
              <w:rPr>
                <w:rFonts w:ascii="微软雅黑 Light" w:eastAsia="微软雅黑 Light" w:hAnsi="微软雅黑 Light" w:hint="eastAsia"/>
              </w:rPr>
              <w:t>"跳转到参团详情页（3.1.3-图二）</w:t>
            </w:r>
          </w:p>
        </w:tc>
      </w:tr>
    </w:tbl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6F08BD">
      <w:pPr>
        <w:pStyle w:val="3"/>
        <w:numPr>
          <w:ilvl w:val="2"/>
          <w:numId w:val="3"/>
        </w:numPr>
      </w:pPr>
      <w:bookmarkStart w:id="16" w:name="_Toc513727186"/>
      <w:proofErr w:type="gramStart"/>
      <w:r>
        <w:rPr>
          <w:rFonts w:hint="eastAsia"/>
        </w:rPr>
        <w:lastRenderedPageBreak/>
        <w:t>拼团商品</w:t>
      </w:r>
      <w:proofErr w:type="gramEnd"/>
      <w:r>
        <w:rPr>
          <w:rFonts w:hint="eastAsia"/>
        </w:rPr>
        <w:t>详情页</w:t>
      </w:r>
      <w:bookmarkEnd w:id="16"/>
    </w:p>
    <w:tbl>
      <w:tblPr>
        <w:tblW w:w="99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5176"/>
      </w:tblGrid>
      <w:tr w:rsidR="00B726CF" w:rsidTr="003212B8">
        <w:trPr>
          <w:trHeight w:val="2684"/>
        </w:trPr>
        <w:tc>
          <w:tcPr>
            <w:tcW w:w="4786" w:type="dxa"/>
            <w:shd w:val="clear" w:color="auto" w:fill="auto"/>
          </w:tcPr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图一：</w:t>
            </w:r>
          </w:p>
          <w:p w:rsidR="00B726CF" w:rsidRDefault="00311CF4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 wp14:anchorId="1B451630" wp14:editId="23396852">
                  <wp:extent cx="2691499" cy="6245524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886" cy="625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、</w:t>
            </w:r>
            <w:proofErr w:type="gramStart"/>
            <w:r>
              <w:rPr>
                <w:rFonts w:hint="eastAsia"/>
                <w:b/>
              </w:rPr>
              <w:t>拼团商品</w:t>
            </w:r>
            <w:proofErr w:type="gramEnd"/>
            <w:r>
              <w:rPr>
                <w:rFonts w:hint="eastAsia"/>
                <w:b/>
              </w:rPr>
              <w:t>详情页</w:t>
            </w:r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页面展示（如图一）</w:t>
            </w:r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显示商品图片、商品标题、商品详情</w:t>
            </w:r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显示该商品正在拼单人数（XX人在拼单）</w:t>
            </w:r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展示商品正价和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拼团价格</w:t>
            </w:r>
            <w:proofErr w:type="gramEnd"/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展示“积分抵扣”、标签</w:t>
            </w:r>
          </w:p>
          <w:p w:rsidR="00311CF4" w:rsidRPr="001C0A91" w:rsidRDefault="00311CF4" w:rsidP="00311CF4">
            <w:pPr>
              <w:pStyle w:val="af0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r w:rsidR="00983973">
              <w:rPr>
                <w:rFonts w:ascii="微软雅黑 Light" w:eastAsia="微软雅黑 Light" w:hAnsi="微软雅黑 Light" w:hint="eastAsia"/>
              </w:rPr>
              <w:t>团类型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设置为</w:t>
            </w:r>
            <w:r w:rsidR="00983973">
              <w:rPr>
                <w:rFonts w:ascii="微软雅黑 Light" w:eastAsia="微软雅黑 Light" w:hAnsi="微软雅黑 Light" w:hint="eastAsia"/>
              </w:rPr>
              <w:t>新手团或</w:t>
            </w:r>
            <w:proofErr w:type="gramStart"/>
            <w:r w:rsidR="00983973">
              <w:rPr>
                <w:rFonts w:ascii="微软雅黑 Light" w:eastAsia="微软雅黑 Light" w:hAnsi="微软雅黑 Light" w:hint="eastAsia"/>
              </w:rPr>
              <w:t>抽奖团</w:t>
            </w:r>
            <w:proofErr w:type="gramEnd"/>
            <w:r w:rsidRPr="001C0A91">
              <w:rPr>
                <w:rFonts w:ascii="微软雅黑 Light" w:eastAsia="微软雅黑 Light" w:hAnsi="微软雅黑 Light" w:hint="eastAsia"/>
              </w:rPr>
              <w:t>则显示团长免单标签；</w:t>
            </w:r>
          </w:p>
          <w:p w:rsidR="00311CF4" w:rsidRPr="001C0A91" w:rsidRDefault="00311CF4" w:rsidP="00311CF4">
            <w:pPr>
              <w:pStyle w:val="af0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设置</w:t>
            </w:r>
            <w:r w:rsidRPr="001C0A91">
              <w:rPr>
                <w:rFonts w:ascii="微软雅黑 Light" w:eastAsia="微软雅黑 Light" w:hAnsi="微软雅黑 Light" w:hint="eastAsia"/>
              </w:rPr>
              <w:t>为新手团，则在商品图片上打“新人专享，帮拼立减XX元”标签</w:t>
            </w:r>
            <w:r>
              <w:rPr>
                <w:rFonts w:ascii="微软雅黑 Light" w:eastAsia="微软雅黑 Light" w:hAnsi="微软雅黑 Light" w:hint="eastAsia"/>
              </w:rPr>
              <w:t>,</w:t>
            </w:r>
            <w:r w:rsidR="00C540EF">
              <w:rPr>
                <w:rFonts w:ascii="微软雅黑 Light" w:eastAsia="微软雅黑 Light" w:hAnsi="微软雅黑 Light" w:hint="eastAsia"/>
              </w:rPr>
              <w:t>并显示</w:t>
            </w:r>
            <w:r w:rsidR="00C540EF" w:rsidRPr="00015FED">
              <w:rPr>
                <w:rFonts w:ascii="微软雅黑 Light" w:eastAsia="微软雅黑 Light" w:hAnsi="微软雅黑 Light" w:hint="eastAsia"/>
                <w:color w:val="FF0000"/>
              </w:rPr>
              <w:t>标签备注</w:t>
            </w:r>
          </w:p>
          <w:p w:rsidR="00311CF4" w:rsidRDefault="00E62E8A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类型为新手团</w:t>
            </w:r>
            <w:r w:rsidR="00311CF4">
              <w:rPr>
                <w:rFonts w:ascii="微软雅黑 Light" w:eastAsia="微软雅黑 Light" w:hAnsi="微软雅黑 Light" w:hint="eastAsia"/>
                <w:szCs w:val="21"/>
              </w:rPr>
              <w:t>，则显示“帮拼即有机会获得该商品”，</w:t>
            </w:r>
            <w:proofErr w:type="gramStart"/>
            <w:r w:rsidR="00311CF4">
              <w:rPr>
                <w:rFonts w:ascii="微软雅黑 Light" w:eastAsia="微软雅黑 Light" w:hAnsi="微软雅黑 Light" w:hint="eastAsia"/>
                <w:szCs w:val="21"/>
              </w:rPr>
              <w:t>拼单须知</w:t>
            </w:r>
            <w:proofErr w:type="gramEnd"/>
            <w:r w:rsidR="00311CF4">
              <w:rPr>
                <w:rFonts w:ascii="微软雅黑 Light" w:eastAsia="微软雅黑 Light" w:hAnsi="微软雅黑 Light" w:hint="eastAsia"/>
                <w:szCs w:val="21"/>
              </w:rPr>
              <w:t>中显示“好友参与帮拼即有机会获得该商品”</w:t>
            </w:r>
          </w:p>
          <w:p w:rsidR="00B726CF" w:rsidRDefault="006F08BD" w:rsidP="00311CF4">
            <w:pPr>
              <w:numPr>
                <w:ilvl w:val="0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页面跳转</w:t>
            </w:r>
          </w:p>
          <w:p w:rsidR="00B726CF" w:rsidRDefault="006F08BD" w:rsidP="00311CF4">
            <w:pPr>
              <w:numPr>
                <w:ilvl w:val="1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左上角“&lt;</w:t>
            </w:r>
            <w:r w:rsidR="00C95A89">
              <w:rPr>
                <w:rFonts w:ascii="微软雅黑 Light" w:eastAsia="微软雅黑 Light" w:hAnsi="微软雅黑 Light" w:hint="eastAsia"/>
                <w:szCs w:val="21"/>
              </w:rPr>
              <w:t>”，返回入口“拼团列表”页</w:t>
            </w:r>
          </w:p>
          <w:p w:rsidR="00B726CF" w:rsidRDefault="006F08BD" w:rsidP="00311CF4">
            <w:pPr>
              <w:numPr>
                <w:ilvl w:val="1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“查看更多&gt;”跳转至</w:t>
            </w:r>
            <w:proofErr w:type="gramStart"/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商品待拼单列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表</w:t>
            </w:r>
            <w:proofErr w:type="gramStart"/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页面（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图三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）。</w:t>
            </w:r>
          </w:p>
          <w:p w:rsidR="00B726CF" w:rsidRDefault="006F08BD" w:rsidP="00311CF4">
            <w:pPr>
              <w:numPr>
                <w:ilvl w:val="1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点击“去帮拼</w:t>
            </w:r>
            <w:r w:rsidR="00C540EF">
              <w:rPr>
                <w:rFonts w:ascii="微软雅黑 Light" w:eastAsia="微软雅黑 Light" w:hAnsi="微软雅黑 Light" w:hint="eastAsia"/>
                <w:szCs w:val="21"/>
              </w:rPr>
              <w:t>，</w:t>
            </w:r>
            <w:r>
              <w:rPr>
                <w:rFonts w:ascii="微软雅黑 Light" w:eastAsia="微软雅黑 Light" w:hAnsi="微软雅黑 Light"/>
                <w:szCs w:val="21"/>
              </w:rPr>
              <w:t>”,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</w:t>
            </w:r>
            <w:r w:rsidR="00771522">
              <w:rPr>
                <w:rFonts w:ascii="微软雅黑 Light" w:eastAsia="微软雅黑 Light" w:hAnsi="微软雅黑 Light" w:hint="eastAsia"/>
                <w:szCs w:val="21"/>
              </w:rPr>
              <w:t>跳转至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团</w:t>
            </w:r>
            <w:r w:rsidR="00771522">
              <w:rPr>
                <w:rFonts w:ascii="微软雅黑 Light" w:eastAsia="微软雅黑 Light" w:hAnsi="微软雅黑 Light" w:hint="eastAsia"/>
                <w:szCs w:val="21"/>
              </w:rPr>
              <w:t>详情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页（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图二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）。</w:t>
            </w:r>
          </w:p>
          <w:p w:rsidR="00B726CF" w:rsidRDefault="006F08BD" w:rsidP="00311CF4">
            <w:pPr>
              <w:numPr>
                <w:ilvl w:val="1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“单独购买”，跳转至“商品详情”</w:t>
            </w:r>
            <w:r>
              <w:rPr>
                <w:rFonts w:ascii="微软雅黑 Light" w:eastAsia="微软雅黑 Light" w:hAnsi="微软雅黑 Light"/>
                <w:szCs w:val="21"/>
              </w:rPr>
              <w:t>页面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。</w:t>
            </w:r>
          </w:p>
          <w:p w:rsidR="00B10B79" w:rsidRPr="003212B8" w:rsidRDefault="006F08BD" w:rsidP="003212B8">
            <w:pPr>
              <w:numPr>
                <w:ilvl w:val="1"/>
                <w:numId w:val="10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“发起拼团”，验证用户是否登录，若未登录则弹出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验证手机号码“框（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图五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），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进行手机验证(注册/登录)；若已登录则弹出选择商品数量框(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图四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)，点击确定跳转至确认订单页面。</w:t>
            </w:r>
          </w:p>
        </w:tc>
      </w:tr>
      <w:tr w:rsidR="00B726CF">
        <w:trPr>
          <w:trHeight w:val="1892"/>
        </w:trPr>
        <w:tc>
          <w:tcPr>
            <w:tcW w:w="4786" w:type="dxa"/>
            <w:shd w:val="clear" w:color="auto" w:fill="auto"/>
          </w:tcPr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图二</w:t>
            </w:r>
            <w:r w:rsidR="00A84C4B">
              <w:rPr>
                <w:rFonts w:hint="eastAsia"/>
              </w:rPr>
              <w:t>：</w:t>
            </w:r>
          </w:p>
          <w:p w:rsidR="00B726CF" w:rsidRDefault="003212B8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 wp14:anchorId="5C742590" wp14:editId="072B5118">
                  <wp:extent cx="2610485" cy="6228271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657" cy="625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1D6B66"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团</w:t>
            </w:r>
            <w:r w:rsidR="001D6B66">
              <w:rPr>
                <w:rFonts w:hint="eastAsia"/>
                <w:b/>
              </w:rPr>
              <w:t>详情</w:t>
            </w:r>
            <w:r>
              <w:rPr>
                <w:rFonts w:hint="eastAsia"/>
                <w:b/>
              </w:rPr>
              <w:t>页面</w:t>
            </w:r>
            <w:r w:rsidR="001D6B66">
              <w:rPr>
                <w:rFonts w:hint="eastAsia"/>
                <w:b/>
              </w:rPr>
              <w:t>一</w:t>
            </w:r>
          </w:p>
          <w:p w:rsidR="00B726CF" w:rsidRDefault="006F08BD">
            <w:pPr>
              <w:spacing w:beforeLines="50" w:before="156"/>
              <w:rPr>
                <w:bCs/>
              </w:rPr>
            </w:pPr>
            <w:r>
              <w:rPr>
                <w:rFonts w:hint="eastAsia"/>
                <w:bCs/>
              </w:rPr>
              <w:t>可通过</w:t>
            </w:r>
            <w:proofErr w:type="gramStart"/>
            <w:r>
              <w:rPr>
                <w:rFonts w:hint="eastAsia"/>
                <w:bCs/>
              </w:rPr>
              <w:t>其他拼团列表</w:t>
            </w:r>
            <w:proofErr w:type="gramEnd"/>
            <w:r>
              <w:rPr>
                <w:rFonts w:hint="eastAsia"/>
                <w:bCs/>
              </w:rPr>
              <w:t>点击</w:t>
            </w:r>
            <w:proofErr w:type="gramStart"/>
            <w:r>
              <w:rPr>
                <w:bCs/>
              </w:rPr>
              <w:t>”</w:t>
            </w:r>
            <w:proofErr w:type="gramEnd"/>
            <w:r>
              <w:rPr>
                <w:rFonts w:hint="eastAsia"/>
                <w:bCs/>
              </w:rPr>
              <w:t>去帮拼</w:t>
            </w:r>
            <w:proofErr w:type="gramStart"/>
            <w:r>
              <w:rPr>
                <w:bCs/>
              </w:rPr>
              <w:t>”</w:t>
            </w:r>
            <w:proofErr w:type="gramEnd"/>
            <w:r>
              <w:rPr>
                <w:rFonts w:hint="eastAsia"/>
                <w:bCs/>
              </w:rPr>
              <w:t>进入该页面，也可通过分享链接打开进入该页面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页面展示（如图二）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、显示商品图片、商品标题、商品详情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展示商品正价和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拼团价格</w:t>
            </w:r>
            <w:proofErr w:type="gramEnd"/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展示该商品团团员信息（城市 姓 手机尾号）且给团长项打</w:t>
            </w:r>
            <w:proofErr w:type="gramStart"/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团长</w:t>
            </w:r>
            <w:proofErr w:type="gramStart"/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标签；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展示剩余名额，和结束时间（仅剩X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个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名额，XX</w:t>
            </w:r>
            <w:r>
              <w:rPr>
                <w:rFonts w:ascii="微软雅黑 Light" w:eastAsia="微软雅黑 Light" w:hAnsi="微软雅黑 Light"/>
                <w:szCs w:val="21"/>
              </w:rPr>
              <w:t>:XX: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XX后结束）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展示“积分抵扣”标签</w:t>
            </w:r>
          </w:p>
          <w:p w:rsidR="00BB7762" w:rsidRPr="001C0A91" w:rsidRDefault="00BB7762" w:rsidP="00BB7762">
            <w:pPr>
              <w:pStyle w:val="af0"/>
              <w:numPr>
                <w:ilvl w:val="0"/>
                <w:numId w:val="12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r w:rsidR="00797879">
              <w:rPr>
                <w:rFonts w:ascii="微软雅黑 Light" w:eastAsia="微软雅黑 Light" w:hAnsi="微软雅黑 Light" w:hint="eastAsia"/>
              </w:rPr>
              <w:t>类类型</w:t>
            </w:r>
            <w:proofErr w:type="gramEnd"/>
            <w:r w:rsidR="00797879">
              <w:rPr>
                <w:rFonts w:ascii="微软雅黑 Light" w:eastAsia="微软雅黑 Light" w:hAnsi="微软雅黑 Light" w:hint="eastAsia"/>
              </w:rPr>
              <w:t>为新手团或</w:t>
            </w:r>
            <w:proofErr w:type="gramStart"/>
            <w:r w:rsidR="00797879">
              <w:rPr>
                <w:rFonts w:ascii="微软雅黑 Light" w:eastAsia="微软雅黑 Light" w:hAnsi="微软雅黑 Light" w:hint="eastAsia"/>
              </w:rPr>
              <w:t>抽奖团</w:t>
            </w:r>
            <w:proofErr w:type="gramEnd"/>
            <w:r w:rsidRPr="001C0A91">
              <w:rPr>
                <w:rFonts w:ascii="微软雅黑 Light" w:eastAsia="微软雅黑 Light" w:hAnsi="微软雅黑 Light" w:hint="eastAsia"/>
              </w:rPr>
              <w:t>则显示团长免单标签；</w:t>
            </w:r>
          </w:p>
          <w:p w:rsidR="00BB7762" w:rsidRPr="001C0A91" w:rsidRDefault="00797879" w:rsidP="00BB7762">
            <w:pPr>
              <w:pStyle w:val="af0"/>
              <w:numPr>
                <w:ilvl w:val="0"/>
                <w:numId w:val="12"/>
              </w:numPr>
              <w:spacing w:beforeLines="50" w:before="156" w:afterLines="50" w:after="156" w:line="360" w:lineRule="auto"/>
              <w:ind w:firstLineChars="0"/>
              <w:rPr>
                <w:rFonts w:ascii="微软雅黑 Light" w:eastAsia="微软雅黑 Light" w:hAnsi="微软雅黑 Light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</w:rPr>
              <w:t>拼团商品类类型</w:t>
            </w:r>
            <w:proofErr w:type="gramEnd"/>
            <w:r w:rsidR="00BB7762" w:rsidRPr="001C0A91">
              <w:rPr>
                <w:rFonts w:ascii="微软雅黑 Light" w:eastAsia="微软雅黑 Light" w:hAnsi="微软雅黑 Light" w:hint="eastAsia"/>
              </w:rPr>
              <w:t>为新手团，则在商品图片上打“新人专享，帮拼立减XX元”标签</w:t>
            </w:r>
            <w:r w:rsidR="00BB7762">
              <w:rPr>
                <w:rFonts w:ascii="微软雅黑 Light" w:eastAsia="微软雅黑 Light" w:hAnsi="微软雅黑 Light" w:hint="eastAsia"/>
              </w:rPr>
              <w:t>,</w:t>
            </w:r>
          </w:p>
          <w:p w:rsidR="00BB7762" w:rsidRPr="00BB7762" w:rsidRDefault="00BB7762" w:rsidP="00BB7762">
            <w:pPr>
              <w:numPr>
                <w:ilvl w:val="0"/>
                <w:numId w:val="12"/>
              </w:numPr>
              <w:ind w:left="780" w:hanging="420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拼团商品</w:t>
            </w:r>
            <w:r w:rsidR="000B01EE">
              <w:rPr>
                <w:rFonts w:ascii="微软雅黑 Light" w:eastAsia="微软雅黑 Light" w:hAnsi="微软雅黑 Light" w:hint="eastAsia"/>
                <w:szCs w:val="21"/>
              </w:rPr>
              <w:t>类类型</w:t>
            </w:r>
            <w:proofErr w:type="gramEnd"/>
            <w:r w:rsidR="000B01EE">
              <w:rPr>
                <w:rFonts w:ascii="微软雅黑 Light" w:eastAsia="微软雅黑 Light" w:hAnsi="微软雅黑 Light" w:hint="eastAsia"/>
                <w:szCs w:val="21"/>
              </w:rPr>
              <w:t>为抽奖团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，则显示“帮拼即有机会获得该商品”，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拼单须知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中显示“好友参与帮拼即有机会获得该商品”</w:t>
            </w:r>
            <w:r w:rsidR="00207361">
              <w:rPr>
                <w:rFonts w:ascii="微软雅黑 Light" w:eastAsia="微软雅黑 Light" w:hAnsi="微软雅黑 Light" w:hint="eastAsia"/>
                <w:szCs w:val="21"/>
              </w:rPr>
              <w:t>（标签备注）</w:t>
            </w:r>
          </w:p>
          <w:p w:rsidR="00D65E91" w:rsidRDefault="00D65E91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显示“</w:t>
            </w:r>
            <w:r w:rsidR="005108EE">
              <w:rPr>
                <w:rFonts w:ascii="微软雅黑 Light" w:eastAsia="微软雅黑 Light" w:hAnsi="微软雅黑 Light" w:hint="eastAsia"/>
                <w:szCs w:val="21"/>
              </w:rPr>
              <w:t>要成为团长？去发起拼团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r w:rsidR="005108EE">
              <w:rPr>
                <w:rFonts w:ascii="微软雅黑 Light" w:eastAsia="微软雅黑 Light" w:hAnsi="微软雅黑 Light" w:hint="eastAsia"/>
                <w:szCs w:val="21"/>
              </w:rPr>
              <w:t>(文案由运营确</w:t>
            </w:r>
            <w:r w:rsidR="005108EE"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定)，点击按钮跳转至</w:t>
            </w:r>
            <w:r w:rsidR="00805B62">
              <w:rPr>
                <w:rFonts w:ascii="微软雅黑 Light" w:eastAsia="微软雅黑 Light" w:hAnsi="微软雅黑 Light" w:hint="eastAsia"/>
                <w:szCs w:val="21"/>
              </w:rPr>
              <w:t>发起</w:t>
            </w:r>
            <w:r w:rsidR="005108EE">
              <w:rPr>
                <w:rFonts w:ascii="微软雅黑 Light" w:eastAsia="微软雅黑 Light" w:hAnsi="微软雅黑 Light" w:hint="eastAsia"/>
                <w:szCs w:val="21"/>
              </w:rPr>
              <w:t>拼团商品详情页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显示我的积分总数、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立即兑分“链接按钮（未登录状态该项不显示）；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firstLineChars="0" w:firstLine="21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展示去帮拼、单独购买按钮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页面跳转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spacing w:beforeLines="50" w:before="156"/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“&lt;”，返回入口“拼团列表”页面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spacing w:beforeLines="50" w:before="156"/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点击“立即兑分</w:t>
            </w:r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跳转至兑分页面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进行兑分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spacing w:beforeLines="50" w:before="156"/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点击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去帮拼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，验证用户是否登录，若未登录则弹出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验证手机号码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框(图5)，进行手机验证(注册/登录)</w:t>
            </w:r>
            <w:r w:rsidR="00A86E7B">
              <w:rPr>
                <w:rFonts w:ascii="微软雅黑 Light" w:eastAsia="微软雅黑 Light" w:hAnsi="微软雅黑 Light" w:hint="eastAsia"/>
                <w:szCs w:val="21"/>
              </w:rPr>
              <w:t>；若已登录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弹出选择商品数量框（图4），点击确定跳转至确认订单页面</w:t>
            </w:r>
            <w:r w:rsidR="003B0C54">
              <w:rPr>
                <w:rFonts w:ascii="微软雅黑 Light" w:eastAsia="微软雅黑 Light" w:hAnsi="微软雅黑 Light" w:hint="eastAsia"/>
                <w:szCs w:val="21"/>
              </w:rPr>
              <w:t>，</w:t>
            </w:r>
            <w:r w:rsidR="003B0C54" w:rsidRPr="006A514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已参与该团用户点击帮拼按钮提示：“您已参与该团，</w:t>
            </w:r>
            <w:r w:rsidR="006A5144" w:rsidRPr="006A514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看看</w:t>
            </w:r>
            <w:r w:rsidR="003B0C54" w:rsidRPr="006A514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其他的团</w:t>
            </w:r>
            <w:r w:rsidR="006A5144" w:rsidRPr="006A514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吧</w:t>
            </w:r>
            <w:r w:rsidR="003B0C54" w:rsidRPr="006A514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~”</w:t>
            </w:r>
          </w:p>
          <w:p w:rsidR="00B726CF" w:rsidRDefault="006F08BD" w:rsidP="00BB7762">
            <w:pPr>
              <w:pStyle w:val="af0"/>
              <w:numPr>
                <w:ilvl w:val="0"/>
                <w:numId w:val="12"/>
              </w:numPr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点击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“单独购买”，跳转至原“商品详情”</w:t>
            </w:r>
            <w:r>
              <w:rPr>
                <w:rFonts w:ascii="微软雅黑 Light" w:eastAsia="微软雅黑 Light" w:hAnsi="微软雅黑 Light"/>
                <w:szCs w:val="21"/>
              </w:rPr>
              <w:t>页面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。</w:t>
            </w:r>
          </w:p>
          <w:p w:rsidR="00292745" w:rsidRPr="009F6377" w:rsidRDefault="00292745" w:rsidP="00BB7762">
            <w:pPr>
              <w:pStyle w:val="af0"/>
              <w:numPr>
                <w:ilvl w:val="0"/>
                <w:numId w:val="12"/>
              </w:numPr>
              <w:ind w:left="420" w:firstLineChars="0" w:hanging="42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点击“更多团正在拼”，跳转至3.1.1-图二</w:t>
            </w:r>
          </w:p>
        </w:tc>
      </w:tr>
      <w:tr w:rsidR="00B726CF">
        <w:trPr>
          <w:trHeight w:val="4638"/>
        </w:trPr>
        <w:tc>
          <w:tcPr>
            <w:tcW w:w="4786" w:type="dxa"/>
            <w:shd w:val="clear" w:color="auto" w:fill="auto"/>
          </w:tcPr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图三</w:t>
            </w:r>
          </w:p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072640" cy="2527540"/>
                  <wp:effectExtent l="0" t="0" r="3810" b="6350"/>
                  <wp:docPr id="12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15" cy="2528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、某一商品所有待成团列表页面</w:t>
            </w:r>
          </w:p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Cs/>
              </w:rPr>
              <w:t>点击</w:t>
            </w:r>
            <w:proofErr w:type="gramStart"/>
            <w:r>
              <w:rPr>
                <w:bCs/>
              </w:rPr>
              <w:t>”</w:t>
            </w:r>
            <w:proofErr w:type="gramEnd"/>
            <w:r>
              <w:rPr>
                <w:rFonts w:hint="eastAsia"/>
                <w:bCs/>
              </w:rPr>
              <w:t>去帮拼</w:t>
            </w:r>
            <w:proofErr w:type="gramStart"/>
            <w:r>
              <w:rPr>
                <w:bCs/>
              </w:rPr>
              <w:t>”</w:t>
            </w:r>
            <w:proofErr w:type="gramEnd"/>
            <w:r>
              <w:rPr>
                <w:rFonts w:hint="eastAsia"/>
                <w:bCs/>
              </w:rPr>
              <w:t>跳转至图二</w:t>
            </w:r>
          </w:p>
        </w:tc>
      </w:tr>
      <w:tr w:rsidR="00B726CF">
        <w:trPr>
          <w:trHeight w:val="4638"/>
        </w:trPr>
        <w:tc>
          <w:tcPr>
            <w:tcW w:w="4786" w:type="dxa"/>
            <w:shd w:val="clear" w:color="auto" w:fill="auto"/>
          </w:tcPr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图四</w:t>
            </w:r>
          </w:p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114300" distR="114300">
                  <wp:extent cx="2018030" cy="3364301"/>
                  <wp:effectExtent l="0" t="0" r="1270" b="7620"/>
                  <wp:docPr id="40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084" cy="337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rFonts w:hint="eastAsia"/>
                <w:b/>
              </w:rPr>
              <w:t>、选择商品数量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尺码框</w:t>
            </w:r>
          </w:p>
          <w:p w:rsidR="00B726CF" w:rsidRDefault="006F08BD">
            <w:pPr>
              <w:spacing w:beforeLines="50" w:before="156"/>
              <w:rPr>
                <w:bCs/>
              </w:rPr>
            </w:pPr>
            <w:r>
              <w:rPr>
                <w:rFonts w:hint="eastAsia"/>
                <w:bCs/>
              </w:rPr>
              <w:t>商品数量选择：</w:t>
            </w:r>
            <w:r w:rsidR="004547C5">
              <w:rPr>
                <w:bCs/>
              </w:rPr>
              <w:t xml:space="preserve"> </w:t>
            </w:r>
          </w:p>
          <w:p w:rsidR="004547C5" w:rsidRPr="004547C5" w:rsidRDefault="004547C5" w:rsidP="004547C5">
            <w:pPr>
              <w:spacing w:beforeLines="50" w:before="156"/>
              <w:rPr>
                <w:bCs/>
              </w:rPr>
            </w:pPr>
            <w:r w:rsidRPr="004547C5">
              <w:rPr>
                <w:rFonts w:hint="eastAsia"/>
                <w:bCs/>
                <w:color w:val="FF0000"/>
              </w:rPr>
              <w:t>如果为团长免单</w:t>
            </w:r>
            <w:r w:rsidRPr="004547C5">
              <w:rPr>
                <w:rFonts w:hint="eastAsia"/>
                <w:bCs/>
                <w:color w:val="FF0000"/>
              </w:rPr>
              <w:t>/</w:t>
            </w:r>
            <w:r w:rsidRPr="004547C5">
              <w:rPr>
                <w:rFonts w:hint="eastAsia"/>
                <w:bCs/>
                <w:color w:val="FF0000"/>
              </w:rPr>
              <w:t>团员获奖模式，则跳过此页</w:t>
            </w:r>
            <w:r w:rsidR="00345722">
              <w:rPr>
                <w:rFonts w:hint="eastAsia"/>
                <w:bCs/>
                <w:color w:val="FF0000"/>
              </w:rPr>
              <w:t>至确认订单页</w:t>
            </w:r>
          </w:p>
          <w:p w:rsidR="004547C5" w:rsidRDefault="004547C5" w:rsidP="004547C5">
            <w:pPr>
              <w:spacing w:beforeLines="50" w:before="156"/>
              <w:rPr>
                <w:bCs/>
              </w:rPr>
            </w:pPr>
            <w:r w:rsidRPr="004547C5">
              <w:rPr>
                <w:rFonts w:hint="eastAsia"/>
                <w:bCs/>
              </w:rPr>
              <w:t>如果为</w:t>
            </w:r>
            <w:proofErr w:type="gramStart"/>
            <w:r w:rsidRPr="004547C5">
              <w:rPr>
                <w:rFonts w:hint="eastAsia"/>
                <w:bCs/>
              </w:rPr>
              <w:t>拼团模式</w:t>
            </w:r>
            <w:proofErr w:type="gramEnd"/>
            <w:r w:rsidRPr="004547C5">
              <w:rPr>
                <w:rFonts w:hint="eastAsia"/>
                <w:bCs/>
              </w:rPr>
              <w:t>，则支持选择数量</w:t>
            </w:r>
          </w:p>
        </w:tc>
      </w:tr>
      <w:tr w:rsidR="00B726CF">
        <w:trPr>
          <w:trHeight w:val="4638"/>
        </w:trPr>
        <w:tc>
          <w:tcPr>
            <w:tcW w:w="4786" w:type="dxa"/>
            <w:shd w:val="clear" w:color="auto" w:fill="auto"/>
          </w:tcPr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t>图五</w:t>
            </w:r>
          </w:p>
          <w:p w:rsidR="00B726CF" w:rsidRDefault="006F08BD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>
                  <wp:extent cx="2076450" cy="3994030"/>
                  <wp:effectExtent l="0" t="0" r="0" b="698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37" cy="3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Default="006F08BD">
            <w:p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、手机号验证弹框</w:t>
            </w:r>
          </w:p>
          <w:p w:rsidR="00B726CF" w:rsidRDefault="006F08BD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用户未登录或用户未注册，输入手机号获取验证码进行验证</w:t>
            </w:r>
          </w:p>
          <w:p w:rsidR="0092342C" w:rsidRPr="00DC6E1F" w:rsidRDefault="006F08BD" w:rsidP="0092342C">
            <w:pPr>
              <w:pStyle w:val="af0"/>
              <w:numPr>
                <w:ilvl w:val="0"/>
                <w:numId w:val="14"/>
              </w:numPr>
              <w:ind w:firstLineChars="0"/>
              <w:rPr>
                <w:b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若用户未注册，则开立新账户并登录</w:t>
            </w:r>
          </w:p>
          <w:p w:rsidR="00DC6E1F" w:rsidRPr="0092342C" w:rsidRDefault="00DC6E1F" w:rsidP="00DC6E1F">
            <w:pPr>
              <w:pStyle w:val="af0"/>
              <w:ind w:left="420" w:firstLineChars="0" w:firstLine="0"/>
              <w:rPr>
                <w:b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通过</w:t>
            </w:r>
            <w:proofErr w:type="gramStart"/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拼团页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注册</w:t>
            </w: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需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加拼团渠道号</w:t>
            </w:r>
            <w:proofErr w:type="gramEnd"/>
          </w:p>
          <w:p w:rsidR="00B726CF" w:rsidRPr="0092342C" w:rsidRDefault="0092342C" w:rsidP="0092342C">
            <w:pPr>
              <w:pStyle w:val="af0"/>
              <w:numPr>
                <w:ilvl w:val="0"/>
                <w:numId w:val="14"/>
              </w:numPr>
              <w:ind w:firstLineChars="0"/>
              <w:rPr>
                <w:b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若用户已注册，则登录成功</w:t>
            </w:r>
          </w:p>
          <w:p w:rsidR="0092342C" w:rsidRDefault="0092342C" w:rsidP="0092342C">
            <w:pPr>
              <w:pStyle w:val="af0"/>
              <w:numPr>
                <w:ilvl w:val="0"/>
                <w:numId w:val="14"/>
              </w:numPr>
              <w:ind w:firstLineChars="0"/>
              <w:rPr>
                <w:b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登录成功，跳转至确认订单页面</w:t>
            </w:r>
            <w:r w:rsidR="00F35481">
              <w:rPr>
                <w:rFonts w:ascii="微软雅黑 Light" w:eastAsia="微软雅黑 Light" w:hAnsi="微软雅黑 Light" w:hint="eastAsia"/>
                <w:szCs w:val="21"/>
              </w:rPr>
              <w:t>（3.1.3</w:t>
            </w:r>
            <w:r w:rsidR="00F40F6A">
              <w:rPr>
                <w:rFonts w:ascii="微软雅黑 Light" w:eastAsia="微软雅黑 Light" w:hAnsi="微软雅黑 Light" w:hint="eastAsia"/>
                <w:szCs w:val="21"/>
              </w:rPr>
              <w:t>-图一</w:t>
            </w:r>
            <w:r w:rsidR="00F35481">
              <w:rPr>
                <w:rFonts w:ascii="微软雅黑 Light" w:eastAsia="微软雅黑 Light" w:hAnsi="微软雅黑 Light" w:hint="eastAsia"/>
                <w:szCs w:val="21"/>
              </w:rPr>
              <w:t>）</w:t>
            </w:r>
          </w:p>
        </w:tc>
      </w:tr>
      <w:tr w:rsidR="001D6B66">
        <w:trPr>
          <w:trHeight w:val="4638"/>
        </w:trPr>
        <w:tc>
          <w:tcPr>
            <w:tcW w:w="4786" w:type="dxa"/>
            <w:shd w:val="clear" w:color="auto" w:fill="auto"/>
          </w:tcPr>
          <w:p w:rsidR="00E65161" w:rsidRDefault="00E65161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图六：</w:t>
            </w:r>
          </w:p>
          <w:p w:rsidR="001D6B66" w:rsidRDefault="00DC2684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 wp14:anchorId="20991E4C" wp14:editId="7AD4D045">
                  <wp:extent cx="2458528" cy="6608607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756" cy="663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B66" w:rsidRDefault="001D6B66">
            <w:pPr>
              <w:spacing w:beforeLines="50" w:before="156" w:afterLines="50" w:after="156" w:line="360" w:lineRule="auto"/>
            </w:pPr>
          </w:p>
        </w:tc>
        <w:tc>
          <w:tcPr>
            <w:tcW w:w="5176" w:type="dxa"/>
            <w:shd w:val="clear" w:color="auto" w:fill="auto"/>
          </w:tcPr>
          <w:p w:rsidR="001D6B66" w:rsidRPr="005474B9" w:rsidRDefault="001D6B66" w:rsidP="005474B9">
            <w:pPr>
              <w:pStyle w:val="af0"/>
              <w:numPr>
                <w:ilvl w:val="0"/>
                <w:numId w:val="32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 w:rsidRPr="005474B9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团详情页面二：(</w:t>
            </w:r>
            <w:r w:rsidR="00652DB2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该团状态为</w:t>
            </w:r>
            <w:bookmarkStart w:id="17" w:name="_GoBack"/>
            <w:bookmarkEnd w:id="17"/>
            <w:r w:rsidRPr="005474B9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等待拼团成功时，已拼成员查看团详情</w:t>
            </w:r>
            <w:r w:rsidRPr="005474B9">
              <w:rPr>
                <w:rFonts w:ascii="微软雅黑 Light" w:eastAsia="微软雅黑 Light" w:hAnsi="微软雅黑 Light"/>
                <w:b/>
                <w:bCs/>
                <w:szCs w:val="21"/>
              </w:rPr>
              <w:t>)</w:t>
            </w:r>
          </w:p>
          <w:p w:rsidR="001D6B66" w:rsidRDefault="001D6B66" w:rsidP="001D6B66">
            <w:pPr>
              <w:numPr>
                <w:ilvl w:val="0"/>
                <w:numId w:val="16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显示该团成员信息，团长显示团长标签；</w:t>
            </w:r>
          </w:p>
          <w:p w:rsidR="001D6B66" w:rsidRPr="001D6B66" w:rsidRDefault="001D6B66" w:rsidP="001D6B66">
            <w:pPr>
              <w:numPr>
                <w:ilvl w:val="0"/>
                <w:numId w:val="16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 w:rsidRPr="001D6B66">
              <w:rPr>
                <w:rFonts w:ascii="微软雅黑 Light" w:eastAsia="微软雅黑 Light" w:hAnsi="微软雅黑 Light" w:hint="eastAsia"/>
                <w:szCs w:val="21"/>
              </w:rPr>
              <w:t>展示剩余名额，和结束时间（仅剩X</w:t>
            </w:r>
            <w:proofErr w:type="gramStart"/>
            <w:r w:rsidRPr="001D6B66">
              <w:rPr>
                <w:rFonts w:ascii="微软雅黑 Light" w:eastAsia="微软雅黑 Light" w:hAnsi="微软雅黑 Light" w:hint="eastAsia"/>
                <w:szCs w:val="21"/>
              </w:rPr>
              <w:t>个</w:t>
            </w:r>
            <w:proofErr w:type="gramEnd"/>
            <w:r w:rsidRPr="001D6B66">
              <w:rPr>
                <w:rFonts w:ascii="微软雅黑 Light" w:eastAsia="微软雅黑 Light" w:hAnsi="微软雅黑 Light" w:hint="eastAsia"/>
                <w:szCs w:val="21"/>
              </w:rPr>
              <w:t>名额，XX</w:t>
            </w:r>
            <w:r w:rsidRPr="001D6B66">
              <w:rPr>
                <w:rFonts w:ascii="微软雅黑 Light" w:eastAsia="微软雅黑 Light" w:hAnsi="微软雅黑 Light"/>
                <w:szCs w:val="21"/>
              </w:rPr>
              <w:t>:XX:</w:t>
            </w:r>
            <w:r w:rsidRPr="001D6B66">
              <w:rPr>
                <w:rFonts w:ascii="微软雅黑 Light" w:eastAsia="微软雅黑 Light" w:hAnsi="微软雅黑 Light" w:hint="eastAsia"/>
                <w:szCs w:val="21"/>
              </w:rPr>
              <w:t>XX后结束）</w:t>
            </w:r>
          </w:p>
          <w:p w:rsidR="001D6B66" w:rsidRDefault="001D6B66" w:rsidP="001D6B66">
            <w:pPr>
              <w:numPr>
                <w:ilvl w:val="0"/>
                <w:numId w:val="16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显示我的积分总数、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立即兑分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链接按钮（未登录状态该项不显示），点击“立即兑分”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跳转至兑分页面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进行兑分</w:t>
            </w:r>
          </w:p>
          <w:p w:rsidR="001D6B66" w:rsidRPr="00FA475D" w:rsidRDefault="001D6B66" w:rsidP="001D6B66">
            <w:pPr>
              <w:numPr>
                <w:ilvl w:val="0"/>
                <w:numId w:val="16"/>
              </w:numPr>
              <w:spacing w:beforeLines="50" w:before="156"/>
              <w:rPr>
                <w:b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点击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邀请好友帮拼“弹出分享框</w:t>
            </w:r>
          </w:p>
          <w:p w:rsidR="00FA475D" w:rsidRPr="001D6B66" w:rsidRDefault="00FA475D" w:rsidP="00FA475D">
            <w:pPr>
              <w:numPr>
                <w:ilvl w:val="0"/>
                <w:numId w:val="16"/>
              </w:numPr>
              <w:spacing w:beforeLines="50" w:before="156"/>
              <w:rPr>
                <w:b/>
              </w:rPr>
            </w:pPr>
            <w:r>
              <w:rPr>
                <w:rFonts w:hint="eastAsia"/>
                <w:b/>
              </w:rPr>
              <w:t>新手团、</w:t>
            </w:r>
            <w:proofErr w:type="gramStart"/>
            <w:r>
              <w:rPr>
                <w:rFonts w:hint="eastAsia"/>
                <w:b/>
              </w:rPr>
              <w:t>抽奖团相关标签参考团详情</w:t>
            </w:r>
            <w:proofErr w:type="gramEnd"/>
            <w:r>
              <w:rPr>
                <w:rFonts w:hint="eastAsia"/>
                <w:b/>
              </w:rPr>
              <w:t>页面</w:t>
            </w:r>
            <w:proofErr w:type="gramStart"/>
            <w:r>
              <w:rPr>
                <w:rFonts w:hint="eastAsia"/>
                <w:b/>
              </w:rPr>
              <w:t>一</w:t>
            </w:r>
            <w:proofErr w:type="gramEnd"/>
          </w:p>
        </w:tc>
      </w:tr>
      <w:tr w:rsidR="00B726CF">
        <w:trPr>
          <w:trHeight w:val="4638"/>
        </w:trPr>
        <w:tc>
          <w:tcPr>
            <w:tcW w:w="4786" w:type="dxa"/>
            <w:shd w:val="clear" w:color="auto" w:fill="auto"/>
          </w:tcPr>
          <w:p w:rsidR="00B726CF" w:rsidRDefault="001D66CD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图七</w:t>
            </w:r>
            <w:r w:rsidR="00631882">
              <w:rPr>
                <w:rFonts w:hint="eastAsia"/>
              </w:rPr>
              <w:t>：</w:t>
            </w:r>
          </w:p>
          <w:p w:rsidR="00B726CF" w:rsidRDefault="00162FD4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 wp14:anchorId="5D94C2E8" wp14:editId="0825A96F">
                  <wp:extent cx="2544792" cy="6921395"/>
                  <wp:effectExtent l="0" t="0" r="825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86" cy="692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6" w:type="dxa"/>
            <w:shd w:val="clear" w:color="auto" w:fill="auto"/>
          </w:tcPr>
          <w:p w:rsidR="00B726CF" w:rsidRPr="00840EB4" w:rsidRDefault="00840EB4" w:rsidP="00840EB4">
            <w:pPr>
              <w:pStyle w:val="af0"/>
              <w:numPr>
                <w:ilvl w:val="0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团详情</w:t>
            </w:r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页面</w:t>
            </w: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三</w:t>
            </w:r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--</w:t>
            </w:r>
            <w:proofErr w:type="gramStart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拼团已</w:t>
            </w:r>
            <w:proofErr w:type="gramEnd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结束(</w:t>
            </w:r>
            <w:proofErr w:type="gramStart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拼团成功</w:t>
            </w:r>
            <w:proofErr w:type="gramEnd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)</w:t>
            </w:r>
          </w:p>
          <w:p w:rsidR="00BA7319" w:rsidRDefault="006F08BD" w:rsidP="00BA7319">
            <w:pPr>
              <w:pStyle w:val="af0"/>
              <w:numPr>
                <w:ilvl w:val="1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BA7319">
              <w:rPr>
                <w:rFonts w:ascii="微软雅黑 Light" w:eastAsia="微软雅黑 Light" w:hAnsi="微软雅黑 Light" w:hint="eastAsia"/>
                <w:szCs w:val="21"/>
              </w:rPr>
              <w:t>按钮显示为</w:t>
            </w:r>
            <w:proofErr w:type="gramStart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已成团“</w:t>
            </w:r>
          </w:p>
          <w:p w:rsidR="00BA7319" w:rsidRDefault="006F08BD" w:rsidP="00BA7319">
            <w:pPr>
              <w:pStyle w:val="af0"/>
              <w:numPr>
                <w:ilvl w:val="1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BA7319">
              <w:rPr>
                <w:rFonts w:ascii="微软雅黑 Light" w:eastAsia="微软雅黑 Light" w:hAnsi="微软雅黑 Light" w:hint="eastAsia"/>
                <w:szCs w:val="21"/>
              </w:rPr>
              <w:t>显示该团成员信息，团长显示团长标签，获奖团员打团员标签；</w:t>
            </w:r>
          </w:p>
          <w:p w:rsidR="00BA7319" w:rsidRDefault="006F08BD" w:rsidP="00BA7319">
            <w:pPr>
              <w:pStyle w:val="af0"/>
              <w:numPr>
                <w:ilvl w:val="1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BA7319">
              <w:rPr>
                <w:rFonts w:ascii="微软雅黑 Light" w:eastAsia="微软雅黑 Light" w:hAnsi="微软雅黑 Light" w:hint="eastAsia"/>
                <w:szCs w:val="21"/>
              </w:rPr>
              <w:t>显示我的积分总数、</w:t>
            </w:r>
            <w:proofErr w:type="gramStart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立即兑分</w:t>
            </w:r>
            <w:proofErr w:type="gramStart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链接按钮（未登录状态该项不显示），点击“立即兑分”</w:t>
            </w:r>
            <w:proofErr w:type="gramStart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跳转至兑分页面</w:t>
            </w:r>
            <w:proofErr w:type="gramEnd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进行兑分</w:t>
            </w:r>
          </w:p>
          <w:p w:rsidR="00BA7319" w:rsidRDefault="006F08BD" w:rsidP="00BA7319">
            <w:pPr>
              <w:pStyle w:val="af0"/>
              <w:numPr>
                <w:ilvl w:val="1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BA7319">
              <w:rPr>
                <w:rFonts w:ascii="微软雅黑 Light" w:eastAsia="微软雅黑 Light" w:hAnsi="微软雅黑 Light" w:hint="eastAsia"/>
                <w:szCs w:val="21"/>
              </w:rPr>
              <w:t>点击</w:t>
            </w:r>
            <w:proofErr w:type="gramStart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 w:rsidRPr="00BA7319">
              <w:rPr>
                <w:rFonts w:ascii="微软雅黑 Light" w:eastAsia="微软雅黑 Light" w:hAnsi="微软雅黑 Light" w:hint="eastAsia"/>
                <w:szCs w:val="21"/>
              </w:rPr>
              <w:t>看看其他的吧“跳转至畅由拼团列表页面</w:t>
            </w:r>
          </w:p>
          <w:p w:rsidR="00F26B12" w:rsidRPr="00BA7319" w:rsidRDefault="00F26B12" w:rsidP="00BA7319">
            <w:pPr>
              <w:pStyle w:val="af0"/>
              <w:numPr>
                <w:ilvl w:val="1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BA7319">
              <w:rPr>
                <w:rFonts w:hint="eastAsia"/>
                <w:b/>
              </w:rPr>
              <w:t>新手团、</w:t>
            </w:r>
            <w:proofErr w:type="gramStart"/>
            <w:r w:rsidRPr="00BA7319">
              <w:rPr>
                <w:rFonts w:hint="eastAsia"/>
                <w:b/>
              </w:rPr>
              <w:t>抽奖团相关标签参考团详情</w:t>
            </w:r>
            <w:proofErr w:type="gramEnd"/>
            <w:r w:rsidRPr="00BA7319">
              <w:rPr>
                <w:rFonts w:hint="eastAsia"/>
                <w:b/>
              </w:rPr>
              <w:t>页面一</w:t>
            </w:r>
          </w:p>
          <w:p w:rsidR="00B726CF" w:rsidRDefault="00B726CF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</w:p>
        </w:tc>
      </w:tr>
      <w:tr w:rsidR="00B726CF">
        <w:trPr>
          <w:trHeight w:val="4638"/>
        </w:trPr>
        <w:tc>
          <w:tcPr>
            <w:tcW w:w="4786" w:type="dxa"/>
            <w:shd w:val="clear" w:color="auto" w:fill="auto"/>
          </w:tcPr>
          <w:p w:rsidR="00550DE2" w:rsidRDefault="00550DE2">
            <w:pPr>
              <w:spacing w:beforeLines="50" w:before="156" w:afterLines="50" w:after="156" w:line="360" w:lineRule="auto"/>
            </w:pPr>
            <w:r>
              <w:rPr>
                <w:rFonts w:hint="eastAsia"/>
              </w:rPr>
              <w:lastRenderedPageBreak/>
              <w:t>图八</w:t>
            </w:r>
            <w:r>
              <w:rPr>
                <w:rFonts w:hint="eastAsia"/>
              </w:rPr>
              <w:t>:</w:t>
            </w:r>
          </w:p>
          <w:p w:rsidR="00B726CF" w:rsidRDefault="00C8485A">
            <w:pPr>
              <w:spacing w:beforeLines="50" w:before="156" w:afterLines="50" w:after="156" w:line="360" w:lineRule="auto"/>
            </w:pPr>
            <w:r>
              <w:rPr>
                <w:noProof/>
              </w:rPr>
              <w:drawing>
                <wp:inline distT="0" distB="0" distL="0" distR="0" wp14:anchorId="08414BD9" wp14:editId="1627FEFD">
                  <wp:extent cx="2389517" cy="6382128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271" cy="642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0DE2" w:rsidRDefault="00550DE2">
            <w:pPr>
              <w:spacing w:beforeLines="50" w:before="156" w:afterLines="50" w:after="156" w:line="360" w:lineRule="auto"/>
            </w:pPr>
          </w:p>
        </w:tc>
        <w:tc>
          <w:tcPr>
            <w:tcW w:w="5176" w:type="dxa"/>
            <w:shd w:val="clear" w:color="auto" w:fill="auto"/>
          </w:tcPr>
          <w:p w:rsidR="00B726CF" w:rsidRPr="00840EB4" w:rsidRDefault="00840EB4" w:rsidP="00840EB4">
            <w:pPr>
              <w:pStyle w:val="af0"/>
              <w:numPr>
                <w:ilvl w:val="0"/>
                <w:numId w:val="31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团详情</w:t>
            </w:r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页面</w:t>
            </w: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四</w:t>
            </w:r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--</w:t>
            </w:r>
            <w:proofErr w:type="gramStart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拼团已</w:t>
            </w:r>
            <w:proofErr w:type="gramEnd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结束(超时</w:t>
            </w:r>
            <w:proofErr w:type="gramStart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拼团失败</w:t>
            </w:r>
            <w:proofErr w:type="gramEnd"/>
            <w:r w:rsidR="006F08BD" w:rsidRPr="00840EB4"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)</w:t>
            </w:r>
          </w:p>
          <w:p w:rsidR="00B726CF" w:rsidRDefault="009E2040">
            <w:pPr>
              <w:numPr>
                <w:ilvl w:val="0"/>
                <w:numId w:val="17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按钮显示为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 xml:space="preserve">已超时 </w:t>
            </w:r>
            <w:r w:rsidR="006F08BD">
              <w:rPr>
                <w:rFonts w:ascii="微软雅黑 Light" w:eastAsia="微软雅黑 Light" w:hAnsi="微软雅黑 Light" w:hint="eastAsia"/>
                <w:szCs w:val="21"/>
              </w:rPr>
              <w:t>“</w:t>
            </w:r>
          </w:p>
          <w:p w:rsidR="00B726CF" w:rsidRDefault="006F08BD">
            <w:pPr>
              <w:numPr>
                <w:ilvl w:val="0"/>
                <w:numId w:val="17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显示该团成员信息，团长显示团长标签，获奖团员打团员标签；</w:t>
            </w:r>
          </w:p>
          <w:p w:rsidR="00B726CF" w:rsidRDefault="006F08BD">
            <w:pPr>
              <w:numPr>
                <w:ilvl w:val="0"/>
                <w:numId w:val="17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显示我的积分总数、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立即兑分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链接按钮（未登录状态该项不显示），点击“立即兑分”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跳转至兑分页面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进行兑分</w:t>
            </w:r>
          </w:p>
          <w:p w:rsidR="00B726CF" w:rsidRDefault="006F08BD">
            <w:pPr>
              <w:numPr>
                <w:ilvl w:val="0"/>
                <w:numId w:val="17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点击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看看其他的吧“跳转至畅由拼团列表页面</w:t>
            </w:r>
          </w:p>
          <w:p w:rsidR="00F26B12" w:rsidRDefault="00F26B12">
            <w:pPr>
              <w:numPr>
                <w:ilvl w:val="0"/>
                <w:numId w:val="17"/>
              </w:num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hint="eastAsia"/>
                <w:b/>
              </w:rPr>
              <w:t>新手团、</w:t>
            </w:r>
            <w:proofErr w:type="gramStart"/>
            <w:r>
              <w:rPr>
                <w:rFonts w:hint="eastAsia"/>
                <w:b/>
              </w:rPr>
              <w:t>抽奖团相关标签参考团详情</w:t>
            </w:r>
            <w:proofErr w:type="gramEnd"/>
            <w:r>
              <w:rPr>
                <w:rFonts w:hint="eastAsia"/>
                <w:b/>
              </w:rPr>
              <w:t>页面一</w:t>
            </w:r>
          </w:p>
          <w:p w:rsidR="00B726CF" w:rsidRDefault="00B726CF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B726CF">
      <w:pPr>
        <w:ind w:leftChars="200" w:left="420"/>
      </w:pPr>
    </w:p>
    <w:p w:rsidR="00B726CF" w:rsidRDefault="006F08BD">
      <w:pPr>
        <w:pStyle w:val="3"/>
        <w:numPr>
          <w:ilvl w:val="2"/>
          <w:numId w:val="3"/>
        </w:numPr>
        <w:rPr>
          <w:color w:val="000000" w:themeColor="text1"/>
        </w:rPr>
      </w:pPr>
      <w:bookmarkStart w:id="18" w:name="_Toc513727187"/>
      <w:r>
        <w:rPr>
          <w:rFonts w:hint="eastAsia"/>
          <w:color w:val="000000" w:themeColor="text1"/>
        </w:rPr>
        <w:t>支付页面</w:t>
      </w:r>
      <w:bookmarkEnd w:id="18"/>
    </w:p>
    <w:p w:rsidR="00B726CF" w:rsidRDefault="00B726CF"/>
    <w:tbl>
      <w:tblPr>
        <w:tblStyle w:val="af"/>
        <w:tblW w:w="9736" w:type="dxa"/>
        <w:tblLayout w:type="fixed"/>
        <w:tblLook w:val="04A0" w:firstRow="1" w:lastRow="0" w:firstColumn="1" w:lastColumn="0" w:noHBand="0" w:noVBand="1"/>
      </w:tblPr>
      <w:tblGrid>
        <w:gridCol w:w="4531"/>
        <w:gridCol w:w="5205"/>
      </w:tblGrid>
      <w:tr w:rsidR="00B726CF">
        <w:tc>
          <w:tcPr>
            <w:tcW w:w="4531" w:type="dxa"/>
          </w:tcPr>
          <w:p w:rsidR="00E76FBA" w:rsidRDefault="00E76FBA">
            <w:r>
              <w:rPr>
                <w:rFonts w:hint="eastAsia"/>
              </w:rPr>
              <w:t>图一：</w:t>
            </w:r>
          </w:p>
          <w:p w:rsidR="00B726CF" w:rsidRDefault="00E9044E">
            <w:r>
              <w:rPr>
                <w:noProof/>
              </w:rPr>
              <w:lastRenderedPageBreak/>
              <w:drawing>
                <wp:inline distT="0" distB="0" distL="0" distR="0" wp14:anchorId="22BB3BCB" wp14:editId="0CDE15D2">
                  <wp:extent cx="2623391" cy="5270740"/>
                  <wp:effectExtent l="0" t="0" r="5715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45" cy="529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lastRenderedPageBreak/>
              <w:t>1、确认订单页面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收货地址栏：默认选择用户默认收货地址，如用户没有默认收货地址，显示“新建收货地址”按钮。右侧箭头可跳转到收货地址管理页面。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商品列表：展示购买商品信息，若为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拼团购买显示拼团价格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。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/>
                <w:szCs w:val="21"/>
              </w:rPr>
              <w:t>买家留言栏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：</w:t>
            </w:r>
            <w:r>
              <w:rPr>
                <w:rFonts w:ascii="微软雅黑 Light" w:eastAsia="微软雅黑 Light" w:hAnsi="微软雅黑 Light"/>
                <w:szCs w:val="21"/>
              </w:rPr>
              <w:t>文本输入框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 xml:space="preserve">。 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商品总金额：团长/团员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都是拼团价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；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实付金额：</w:t>
            </w:r>
            <w:proofErr w:type="gramStart"/>
            <w:r w:rsidR="001D41F5">
              <w:rPr>
                <w:rFonts w:ascii="微软雅黑 Light" w:eastAsia="微软雅黑 Light" w:hAnsi="微软雅黑 Light" w:hint="eastAsia"/>
                <w:szCs w:val="21"/>
              </w:rPr>
              <w:t>团类型</w:t>
            </w:r>
            <w:proofErr w:type="gramEnd"/>
            <w:r w:rsidR="001D41F5">
              <w:rPr>
                <w:rFonts w:ascii="微软雅黑 Light" w:eastAsia="微软雅黑 Light" w:hAnsi="微软雅黑 Light" w:hint="eastAsia"/>
                <w:szCs w:val="21"/>
              </w:rPr>
              <w:t>为新手团或抽奖团，则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团长</w:t>
            </w:r>
            <w:r w:rsidR="001D41F5">
              <w:rPr>
                <w:rFonts w:ascii="微软雅黑 Light" w:eastAsia="微软雅黑 Light" w:hAnsi="微软雅黑 Light" w:hint="eastAsia"/>
                <w:szCs w:val="21"/>
              </w:rPr>
              <w:t>实付金额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0元，团员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为拼团价</w:t>
            </w:r>
            <w:proofErr w:type="gramEnd"/>
          </w:p>
          <w:p w:rsidR="00686B6E" w:rsidRDefault="001D41F5">
            <w:pPr>
              <w:pStyle w:val="af0"/>
              <w:numPr>
                <w:ilvl w:val="0"/>
                <w:numId w:val="18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团类型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为新手团</w:t>
            </w:r>
            <w:r w:rsidR="002C67C7">
              <w:rPr>
                <w:rFonts w:ascii="微软雅黑 Light" w:eastAsia="微软雅黑 Light" w:hAnsi="微软雅黑 Light" w:hint="eastAsia"/>
                <w:szCs w:val="21"/>
              </w:rPr>
              <w:t>，且该用户为</w:t>
            </w:r>
            <w:proofErr w:type="gramStart"/>
            <w:r w:rsidR="002C67C7">
              <w:rPr>
                <w:rFonts w:ascii="微软雅黑 Light" w:eastAsia="微软雅黑 Light" w:hAnsi="微软雅黑 Light" w:hint="eastAsia"/>
                <w:szCs w:val="21"/>
              </w:rPr>
              <w:t>拼团渠道新</w:t>
            </w:r>
            <w:proofErr w:type="gramEnd"/>
            <w:r w:rsidR="002C67C7">
              <w:rPr>
                <w:rFonts w:ascii="微软雅黑 Light" w:eastAsia="微软雅黑 Light" w:hAnsi="微软雅黑 Light" w:hint="eastAsia"/>
                <w:szCs w:val="21"/>
              </w:rPr>
              <w:t>注册用户</w:t>
            </w:r>
            <w:r w:rsidR="00731BB3">
              <w:rPr>
                <w:rFonts w:ascii="微软雅黑 Light" w:eastAsia="微软雅黑 Light" w:hAnsi="微软雅黑 Light" w:hint="eastAsia"/>
                <w:szCs w:val="21"/>
              </w:rPr>
              <w:t>，则</w:t>
            </w:r>
            <w:r w:rsidR="0010368A">
              <w:rPr>
                <w:rFonts w:ascii="微软雅黑 Light" w:eastAsia="微软雅黑 Light" w:hAnsi="微软雅黑 Light" w:hint="eastAsia"/>
                <w:szCs w:val="21"/>
              </w:rPr>
              <w:t>显示</w:t>
            </w:r>
            <w:r w:rsidR="00686B6E">
              <w:rPr>
                <w:rFonts w:ascii="微软雅黑 Light" w:eastAsia="微软雅黑 Light" w:hAnsi="微软雅黑 Light" w:hint="eastAsia"/>
                <w:szCs w:val="21"/>
              </w:rPr>
              <w:t>“新人专享</w:t>
            </w:r>
            <w:r w:rsidR="00731BB3">
              <w:rPr>
                <w:rFonts w:ascii="微软雅黑 Light" w:eastAsia="微软雅黑 Light" w:hAnsi="微软雅黑 Light" w:hint="eastAsia"/>
                <w:szCs w:val="21"/>
              </w:rPr>
              <w:t xml:space="preserve">   -</w:t>
            </w:r>
            <w:r w:rsidR="00C64571">
              <w:rPr>
                <w:rFonts w:ascii="微软雅黑 Light" w:eastAsia="微软雅黑 Light" w:hAnsi="微软雅黑 Light"/>
                <w:szCs w:val="21"/>
              </w:rPr>
              <w:t>15</w:t>
            </w:r>
            <w:r w:rsidR="00686B6E">
              <w:rPr>
                <w:rFonts w:ascii="微软雅黑 Light" w:eastAsia="微软雅黑 Light" w:hAnsi="微软雅黑 Light" w:hint="eastAsia"/>
                <w:szCs w:val="21"/>
              </w:rPr>
              <w:t>元”</w:t>
            </w:r>
            <w:r w:rsidR="00731BB3">
              <w:rPr>
                <w:rFonts w:ascii="微软雅黑 Light" w:eastAsia="微软雅黑 Light" w:hAnsi="微软雅黑 Light" w:hint="eastAsia"/>
                <w:szCs w:val="21"/>
              </w:rPr>
              <w:t>，实付金额-</w:t>
            </w:r>
            <w:r w:rsidR="00C64571">
              <w:rPr>
                <w:rFonts w:ascii="微软雅黑 Light" w:eastAsia="微软雅黑 Light" w:hAnsi="微软雅黑 Light" w:hint="eastAsia"/>
                <w:szCs w:val="21"/>
              </w:rPr>
              <w:t>15</w:t>
            </w:r>
            <w:r w:rsidR="00731BB3">
              <w:rPr>
                <w:rFonts w:ascii="微软雅黑 Light" w:eastAsia="微软雅黑 Light" w:hAnsi="微软雅黑 Light" w:hint="eastAsia"/>
                <w:szCs w:val="21"/>
              </w:rPr>
              <w:t>元</w:t>
            </w:r>
            <w:r w:rsidR="006F1D47">
              <w:rPr>
                <w:rFonts w:ascii="微软雅黑 Light" w:eastAsia="微软雅黑 Light" w:hAnsi="微软雅黑 Light" w:hint="eastAsia"/>
                <w:szCs w:val="21"/>
              </w:rPr>
              <w:t>（</w:t>
            </w:r>
            <w:proofErr w:type="gramStart"/>
            <w:r w:rsidR="006F1D47">
              <w:rPr>
                <w:rFonts w:ascii="微软雅黑 Light" w:eastAsia="微软雅黑 Light" w:hAnsi="微软雅黑 Light" w:hint="eastAsia"/>
                <w:szCs w:val="21"/>
              </w:rPr>
              <w:t>拼团商品</w:t>
            </w:r>
            <w:proofErr w:type="gramEnd"/>
            <w:r w:rsidR="006F1D47">
              <w:rPr>
                <w:rFonts w:ascii="微软雅黑 Light" w:eastAsia="微软雅黑 Light" w:hAnsi="微软雅黑 Light" w:hint="eastAsia"/>
                <w:szCs w:val="21"/>
              </w:rPr>
              <w:t>配置优惠金额）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eastAsia="微软雅黑 Light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“去付款”按钮，同时按用户选择的商品创建订单，并跳转至收银台。在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“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我的“-”商城订单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”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中可以查询</w:t>
            </w:r>
          </w:p>
          <w:p w:rsidR="00B726CF" w:rsidRDefault="006F08BD">
            <w:pPr>
              <w:pStyle w:val="af0"/>
              <w:numPr>
                <w:ilvl w:val="0"/>
                <w:numId w:val="18"/>
              </w:numPr>
              <w:ind w:firstLineChars="0"/>
              <w:rPr>
                <w:rFonts w:eastAsia="微软雅黑 Light"/>
              </w:rPr>
            </w:pPr>
            <w:r>
              <w:rPr>
                <w:rFonts w:eastAsia="微软雅黑 Light" w:hint="eastAsia"/>
              </w:rPr>
              <w:t>点击“去付款”验证：</w:t>
            </w:r>
          </w:p>
          <w:p w:rsidR="0074753F" w:rsidRDefault="00616630" w:rsidP="0074753F">
            <w:pPr>
              <w:pStyle w:val="af0"/>
              <w:numPr>
                <w:ilvl w:val="0"/>
                <w:numId w:val="19"/>
              </w:numPr>
              <w:ind w:firstLineChars="0"/>
              <w:rPr>
                <w:rFonts w:eastAsia="微软雅黑 Light"/>
              </w:rPr>
            </w:pPr>
            <w:r>
              <w:rPr>
                <w:rFonts w:eastAsia="微软雅黑 Light" w:hint="eastAsia"/>
              </w:rPr>
              <w:t>验证该商品是否有</w:t>
            </w:r>
            <w:r w:rsidR="0074753F">
              <w:rPr>
                <w:rFonts w:eastAsia="微软雅黑 Light" w:hint="eastAsia"/>
              </w:rPr>
              <w:t>未完</w:t>
            </w:r>
            <w:proofErr w:type="gramStart"/>
            <w:r w:rsidR="0074753F">
              <w:rPr>
                <w:rFonts w:eastAsia="微软雅黑 Light" w:hint="eastAsia"/>
              </w:rPr>
              <w:t>成拼团</w:t>
            </w:r>
            <w:proofErr w:type="gramEnd"/>
            <w:r w:rsidR="0074753F">
              <w:rPr>
                <w:rFonts w:eastAsia="微软雅黑 Light" w:hint="eastAsia"/>
              </w:rPr>
              <w:t>的记录，如果有则提示：您还有未完成的团，无法再次发起！</w:t>
            </w:r>
          </w:p>
          <w:p w:rsidR="0074753F" w:rsidRDefault="006F08BD" w:rsidP="0074753F">
            <w:pPr>
              <w:pStyle w:val="af0"/>
              <w:numPr>
                <w:ilvl w:val="0"/>
                <w:numId w:val="19"/>
              </w:numPr>
              <w:ind w:firstLineChars="0"/>
              <w:rPr>
                <w:rFonts w:eastAsia="微软雅黑 Light"/>
              </w:rPr>
            </w:pPr>
            <w:r w:rsidRPr="0074753F">
              <w:rPr>
                <w:rFonts w:eastAsia="微软雅黑 Light" w:hint="eastAsia"/>
              </w:rPr>
              <w:t>验证用户是否属于限制渠道号</w:t>
            </w:r>
          </w:p>
          <w:p w:rsidR="00A00D9C" w:rsidRDefault="00A00D9C" w:rsidP="0074753F">
            <w:pPr>
              <w:pStyle w:val="af0"/>
              <w:numPr>
                <w:ilvl w:val="0"/>
                <w:numId w:val="19"/>
              </w:numPr>
              <w:ind w:firstLineChars="0"/>
              <w:rPr>
                <w:rFonts w:eastAsia="微软雅黑 Light"/>
              </w:rPr>
            </w:pPr>
            <w:r>
              <w:rPr>
                <w:rFonts w:eastAsia="微软雅黑 Light" w:hint="eastAsia"/>
              </w:rPr>
              <w:t>如该团为新手团，</w:t>
            </w:r>
            <w:proofErr w:type="gramStart"/>
            <w:r>
              <w:rPr>
                <w:rFonts w:eastAsia="微软雅黑 Light" w:hint="eastAsia"/>
              </w:rPr>
              <w:t>帮拼团员</w:t>
            </w:r>
            <w:proofErr w:type="gramEnd"/>
            <w:r>
              <w:rPr>
                <w:rFonts w:eastAsia="微软雅黑 Light" w:hint="eastAsia"/>
              </w:rPr>
              <w:t>下单则验证如果参与过拼团（</w:t>
            </w:r>
            <w:proofErr w:type="gramStart"/>
            <w:r>
              <w:rPr>
                <w:rFonts w:eastAsia="微软雅黑 Light" w:hint="eastAsia"/>
              </w:rPr>
              <w:t>帮拼</w:t>
            </w:r>
            <w:proofErr w:type="gramEnd"/>
            <w:r>
              <w:rPr>
                <w:rFonts w:eastAsia="微软雅黑 Light" w:hint="eastAsia"/>
              </w:rPr>
              <w:t>/</w:t>
            </w:r>
            <w:r>
              <w:rPr>
                <w:rFonts w:eastAsia="微软雅黑 Light" w:hint="eastAsia"/>
              </w:rPr>
              <w:t>发起），则提示：该团仅限新用户，请参与其他的吧！</w:t>
            </w:r>
          </w:p>
          <w:p w:rsidR="00A84C9C" w:rsidRPr="0074753F" w:rsidRDefault="008A2418" w:rsidP="0074753F">
            <w:pPr>
              <w:pStyle w:val="af0"/>
              <w:numPr>
                <w:ilvl w:val="0"/>
                <w:numId w:val="19"/>
              </w:numPr>
              <w:ind w:firstLineChars="0"/>
              <w:rPr>
                <w:rFonts w:eastAsia="微软雅黑 Light"/>
              </w:rPr>
            </w:pPr>
            <w:proofErr w:type="gramStart"/>
            <w:r w:rsidRPr="0074753F">
              <w:rPr>
                <w:rFonts w:eastAsia="微软雅黑 Light" w:hint="eastAsia"/>
              </w:rPr>
              <w:t>帮拼成员</w:t>
            </w:r>
            <w:proofErr w:type="gramEnd"/>
            <w:r w:rsidRPr="0074753F">
              <w:rPr>
                <w:rFonts w:eastAsia="微软雅黑 Light" w:hint="eastAsia"/>
              </w:rPr>
              <w:t>一期如使用积分支付，则需使用</w:t>
            </w:r>
            <w:r w:rsidR="006F08BD" w:rsidRPr="0074753F">
              <w:rPr>
                <w:rFonts w:eastAsia="微软雅黑 Light" w:hint="eastAsia"/>
              </w:rPr>
              <w:t>股东方积分支付，</w:t>
            </w:r>
            <w:r w:rsidRPr="0074753F">
              <w:rPr>
                <w:rFonts w:eastAsia="微软雅黑 Light" w:hint="eastAsia"/>
              </w:rPr>
              <w:t>根据商品配置是否需要</w:t>
            </w:r>
            <w:r w:rsidR="006F08BD" w:rsidRPr="0074753F">
              <w:rPr>
                <w:rFonts w:eastAsia="微软雅黑 Light" w:hint="eastAsia"/>
              </w:rPr>
              <w:t>支付最低积</w:t>
            </w:r>
            <w:r w:rsidR="006F08BD" w:rsidRPr="0074753F">
              <w:rPr>
                <w:rFonts w:eastAsia="微软雅黑 Light" w:hint="eastAsia"/>
              </w:rPr>
              <w:lastRenderedPageBreak/>
              <w:t>分，传给收银台</w:t>
            </w:r>
          </w:p>
        </w:tc>
      </w:tr>
      <w:tr w:rsidR="000E7055">
        <w:tc>
          <w:tcPr>
            <w:tcW w:w="4531" w:type="dxa"/>
          </w:tcPr>
          <w:p w:rsidR="000E7055" w:rsidRDefault="000E705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2AA46F" wp14:editId="0EF788C2">
                  <wp:extent cx="2143125" cy="35909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0E7055" w:rsidRDefault="000E7055">
            <w:pPr>
              <w:spacing w:beforeLines="50" w:before="156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收银台页面：</w:t>
            </w:r>
          </w:p>
          <w:p w:rsidR="000E7055" w:rsidRPr="005120C4" w:rsidRDefault="000E7055" w:rsidP="000E7055">
            <w:pPr>
              <w:spacing w:beforeLines="50" w:before="156"/>
              <w:rPr>
                <w:rFonts w:ascii="微软雅黑 Light" w:eastAsia="微软雅黑 Light" w:hAnsi="微软雅黑 Light"/>
                <w:bCs/>
                <w:szCs w:val="21"/>
              </w:rPr>
            </w:pPr>
            <w:r w:rsidRPr="005120C4">
              <w:rPr>
                <w:rFonts w:ascii="微软雅黑 Light" w:eastAsia="微软雅黑 Light" w:hAnsi="微软雅黑 Light" w:hint="eastAsia"/>
                <w:bCs/>
                <w:szCs w:val="21"/>
              </w:rPr>
              <w:t>1、根据后台配置显示支付方式</w:t>
            </w:r>
          </w:p>
          <w:p w:rsidR="000E7055" w:rsidRDefault="000E7055" w:rsidP="00FC3A69">
            <w:pPr>
              <w:spacing w:beforeLines="50" w:before="156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 w:rsidRPr="005120C4">
              <w:rPr>
                <w:rFonts w:ascii="微软雅黑 Light" w:eastAsia="微软雅黑 Light" w:hAnsi="微软雅黑 Light" w:hint="eastAsia"/>
                <w:bCs/>
                <w:szCs w:val="21"/>
              </w:rPr>
              <w:t>2、</w:t>
            </w:r>
            <w:proofErr w:type="gramStart"/>
            <w:r w:rsidR="00530A89">
              <w:rPr>
                <w:rFonts w:ascii="微软雅黑 Light" w:eastAsia="微软雅黑 Light" w:hAnsi="微软雅黑 Light" w:hint="eastAsia"/>
                <w:bCs/>
                <w:szCs w:val="21"/>
              </w:rPr>
              <w:t>帮拼</w:t>
            </w:r>
            <w:r w:rsidR="00FC3A69">
              <w:rPr>
                <w:rFonts w:ascii="微软雅黑 Light" w:eastAsia="微软雅黑 Light" w:hAnsi="微软雅黑 Light" w:hint="eastAsia"/>
                <w:bCs/>
                <w:szCs w:val="21"/>
              </w:rPr>
              <w:t>若使</w:t>
            </w:r>
            <w:proofErr w:type="gramEnd"/>
            <w:r w:rsidR="00FC3A69">
              <w:rPr>
                <w:rFonts w:ascii="微软雅黑 Light" w:eastAsia="微软雅黑 Light" w:hAnsi="微软雅黑 Light" w:hint="eastAsia"/>
                <w:bCs/>
                <w:szCs w:val="21"/>
              </w:rPr>
              <w:t>用积分支付，则必须使用股东方积分，</w:t>
            </w:r>
            <w:r w:rsidR="00FC3A69">
              <w:rPr>
                <w:rFonts w:eastAsia="微软雅黑 Light" w:hint="eastAsia"/>
              </w:rPr>
              <w:t>根据商品配置是否需要支付</w:t>
            </w:r>
            <w:r w:rsidRPr="005120C4">
              <w:rPr>
                <w:rFonts w:ascii="微软雅黑 Light" w:eastAsia="微软雅黑 Light" w:hAnsi="微软雅黑 Light" w:hint="eastAsia"/>
                <w:bCs/>
                <w:szCs w:val="21"/>
              </w:rPr>
              <w:t>最低积分</w:t>
            </w:r>
          </w:p>
        </w:tc>
      </w:tr>
      <w:tr w:rsidR="00B726CF">
        <w:tc>
          <w:tcPr>
            <w:tcW w:w="4531" w:type="dxa"/>
          </w:tcPr>
          <w:p w:rsidR="002B2EBF" w:rsidRDefault="002B2EBF">
            <w:pPr>
              <w:rPr>
                <w:noProof/>
              </w:rPr>
            </w:pPr>
            <w:r>
              <w:rPr>
                <w:rFonts w:hint="eastAsia"/>
                <w:noProof/>
              </w:rPr>
              <w:t>图一：</w:t>
            </w:r>
          </w:p>
          <w:p w:rsidR="00B726CF" w:rsidRDefault="00523604">
            <w:r>
              <w:rPr>
                <w:noProof/>
              </w:rPr>
              <w:drawing>
                <wp:inline distT="0" distB="0" distL="0" distR="0" wp14:anchorId="639308A5" wp14:editId="2059B2AD">
                  <wp:extent cx="2740025" cy="4361180"/>
                  <wp:effectExtent l="0" t="0" r="3175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436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2EBF" w:rsidRDefault="002B2EBF"/>
          <w:p w:rsidR="002B2EBF" w:rsidRDefault="002B2EBF">
            <w:r>
              <w:rPr>
                <w:rFonts w:hint="eastAsia"/>
              </w:rPr>
              <w:lastRenderedPageBreak/>
              <w:t>图二</w:t>
            </w:r>
            <w:r w:rsidR="00EB28DA">
              <w:rPr>
                <w:rFonts w:hint="eastAsia"/>
              </w:rPr>
              <w:t>：</w:t>
            </w:r>
          </w:p>
          <w:p w:rsidR="00B726CF" w:rsidRDefault="005B608A">
            <w:r>
              <w:rPr>
                <w:noProof/>
              </w:rPr>
              <w:drawing>
                <wp:inline distT="0" distB="0" distL="0" distR="0" wp14:anchorId="406B8439" wp14:editId="0D75DD5D">
                  <wp:extent cx="2381250" cy="42862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6F08BD">
            <w:r>
              <w:rPr>
                <w:rFonts w:hint="eastAsia"/>
              </w:rPr>
              <w:t>图三：</w:t>
            </w:r>
          </w:p>
          <w:p w:rsidR="00B726CF" w:rsidRDefault="006F08BD">
            <w:r>
              <w:rPr>
                <w:noProof/>
              </w:rPr>
              <w:drawing>
                <wp:inline distT="0" distB="0" distL="114300" distR="114300">
                  <wp:extent cx="2152650" cy="3683000"/>
                  <wp:effectExtent l="0" t="0" r="6350" b="0"/>
                  <wp:docPr id="1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68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64AB" w:rsidRDefault="005864AB">
            <w:r>
              <w:rPr>
                <w:rFonts w:hint="eastAsia"/>
              </w:rPr>
              <w:t>图四：</w:t>
            </w:r>
          </w:p>
          <w:p w:rsidR="005864AB" w:rsidRDefault="005864AB">
            <w:r>
              <w:rPr>
                <w:noProof/>
              </w:rPr>
              <w:lastRenderedPageBreak/>
              <w:drawing>
                <wp:inline distT="0" distB="0" distL="0" distR="0" wp14:anchorId="08AC59E4" wp14:editId="111730F6">
                  <wp:extent cx="2524125" cy="41719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lastRenderedPageBreak/>
              <w:t>2、支付成功页面</w:t>
            </w:r>
          </w:p>
          <w:p w:rsidR="00450DE8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支付成功跳转至该页面，自动弹出分享框(图二)</w:t>
            </w:r>
          </w:p>
          <w:p w:rsidR="00300D50" w:rsidRDefault="00300D50">
            <w:pPr>
              <w:spacing w:beforeLines="50" w:before="156"/>
              <w:rPr>
                <w:rFonts w:ascii="微软雅黑 Light" w:eastAsia="微软雅黑 Light" w:hAnsi="微软雅黑 Light"/>
                <w:color w:val="FF0000"/>
                <w:szCs w:val="21"/>
              </w:rPr>
            </w:pPr>
            <w:r w:rsidRPr="005864AB">
              <w:rPr>
                <w:rFonts w:ascii="微软雅黑 Light" w:eastAsia="微软雅黑 Light" w:hAnsi="微软雅黑 Light"/>
                <w:color w:val="FF0000"/>
                <w:szCs w:val="21"/>
              </w:rPr>
              <w:t>A</w:t>
            </w:r>
            <w:r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pp端弹出分享框</w:t>
            </w:r>
            <w:r w:rsidRPr="005864AB">
              <w:rPr>
                <w:rFonts w:ascii="微软雅黑 Light" w:eastAsia="微软雅黑 Light" w:hAnsi="微软雅黑 Light"/>
                <w:color w:val="FF0000"/>
                <w:szCs w:val="21"/>
              </w:rPr>
              <w:t>：</w:t>
            </w:r>
            <w:r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自动弹出分享</w:t>
            </w:r>
            <w:proofErr w:type="gramStart"/>
            <w:r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框之前</w:t>
            </w:r>
            <w:proofErr w:type="gramEnd"/>
            <w:r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弹出“还差1人，赶快邀请好友来拼团”，</w:t>
            </w:r>
            <w:r w:rsidR="00EE6267"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按钮“关闭”、“去邀请”，点击</w:t>
            </w:r>
            <w:proofErr w:type="gramStart"/>
            <w:r w:rsidR="00EE6267"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“</w:t>
            </w:r>
            <w:proofErr w:type="gramEnd"/>
            <w:r w:rsidR="00EE6267"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去邀请</w:t>
            </w:r>
            <w:r w:rsidR="00EE6267" w:rsidRPr="005864AB">
              <w:rPr>
                <w:rFonts w:ascii="微软雅黑 Light" w:eastAsia="微软雅黑 Light" w:hAnsi="微软雅黑 Light"/>
                <w:color w:val="FF0000"/>
                <w:szCs w:val="21"/>
              </w:rPr>
              <w:t>“，</w:t>
            </w:r>
            <w:r w:rsidR="00EE6267" w:rsidRPr="005864AB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弹出App分享页面</w:t>
            </w:r>
          </w:p>
          <w:p w:rsidR="005864AB" w:rsidRPr="00300D50" w:rsidRDefault="005864AB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微信端</w:t>
            </w:r>
            <w:proofErr w:type="gramEnd"/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弹出分享框：自动弹出</w:t>
            </w:r>
            <w:r w:rsidR="00BD3027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图四</w:t>
            </w:r>
          </w:p>
          <w:p w:rsidR="000F7214" w:rsidRPr="000F7214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图一</w:t>
            </w:r>
            <w:r w:rsidR="000F7214">
              <w:rPr>
                <w:rFonts w:ascii="微软雅黑 Light" w:eastAsia="微软雅黑 Light" w:hAnsi="微软雅黑 Light" w:hint="eastAsia"/>
                <w:szCs w:val="21"/>
              </w:rPr>
              <w:t>: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该团未成团时，显示剩余时间、邀请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好友帮拼按钮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；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a. 支付成功显示支付明细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b. 点击“查看订单”跳转至商城订单页面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c. 点击“</w:t>
            </w:r>
            <w:r w:rsidR="008459E7">
              <w:rPr>
                <w:rFonts w:ascii="微软雅黑 Light" w:eastAsia="微软雅黑 Light" w:hAnsi="微软雅黑 Light" w:hint="eastAsia"/>
                <w:szCs w:val="21"/>
              </w:rPr>
              <w:t>查看团进度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” 跳转至</w:t>
            </w:r>
            <w:r w:rsidR="0086401C">
              <w:rPr>
                <w:rFonts w:ascii="微软雅黑 Light" w:eastAsia="微软雅黑 Light" w:hAnsi="微软雅黑 Light" w:hint="eastAsia"/>
                <w:szCs w:val="21"/>
              </w:rPr>
              <w:t>团详情页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d. 显示剩余时间：该团的结束时间(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该团人数已足时则隐藏剩余时间）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f. 按钮显示：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 团未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满人数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时显示：“邀请好友帮拼</w:t>
            </w:r>
            <w:r>
              <w:rPr>
                <w:rFonts w:ascii="微软雅黑 Light" w:eastAsia="微软雅黑 Light" w:hAnsi="微软雅黑 Light"/>
                <w:szCs w:val="21"/>
              </w:rPr>
              <w:t>”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，点击弹出分享框（图二）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 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团满则为拼团成功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显示：“拼团成功，看看其他的吧</w:t>
            </w:r>
            <w:r>
              <w:rPr>
                <w:rFonts w:ascii="微软雅黑 Light" w:eastAsia="微软雅黑 Light" w:hAnsi="微软雅黑 Light"/>
                <w:szCs w:val="21"/>
              </w:rPr>
              <w:t>”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g. 分享完成弹出分析成功框(图三)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h. 图二/图三点击空白处，隐藏弹出框</w:t>
            </w:r>
          </w:p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  <w:proofErr w:type="spellStart"/>
            <w:r>
              <w:rPr>
                <w:rFonts w:ascii="微软雅黑 Light" w:eastAsia="微软雅黑 Light" w:hAnsi="微软雅黑 Light" w:hint="eastAsia"/>
                <w:szCs w:val="21"/>
              </w:rPr>
              <w:t>i</w:t>
            </w:r>
            <w:proofErr w:type="spellEnd"/>
            <w:r>
              <w:rPr>
                <w:rFonts w:ascii="微软雅黑 Light" w:eastAsia="微软雅黑 Light" w:hAnsi="微软雅黑 Light" w:hint="eastAsia"/>
                <w:szCs w:val="21"/>
              </w:rPr>
              <w:t xml:space="preserve">. 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状态说明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：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未满团时，支付成功则订</w:t>
            </w:r>
            <w:r w:rsidR="004B24B7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单状态为等待拼团成功，该团最后一笔订单支付成功时，该团的状态</w:t>
            </w:r>
            <w:r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更新为</w:t>
            </w:r>
            <w:r w:rsidR="00261974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拼团成功</w:t>
            </w:r>
          </w:p>
          <w:p w:rsidR="00B726CF" w:rsidRDefault="00B726CF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</w:p>
          <w:p w:rsidR="00B726CF" w:rsidRDefault="00B726CF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</w:p>
          <w:p w:rsidR="00B726CF" w:rsidRDefault="00B726CF">
            <w:pPr>
              <w:spacing w:beforeLines="50" w:before="156"/>
              <w:rPr>
                <w:rFonts w:ascii="微软雅黑 Light" w:eastAsia="微软雅黑 Light" w:hAnsi="微软雅黑 Light"/>
                <w:szCs w:val="21"/>
              </w:rPr>
            </w:pPr>
          </w:p>
          <w:p w:rsidR="00B726CF" w:rsidRDefault="00B726CF">
            <w:pPr>
              <w:pStyle w:val="af0"/>
              <w:ind w:firstLineChars="0" w:firstLine="0"/>
              <w:rPr>
                <w:rFonts w:ascii="微软雅黑 Light" w:eastAsia="微软雅黑 Light" w:hAnsi="微软雅黑 Light"/>
                <w:szCs w:val="21"/>
              </w:rPr>
            </w:pPr>
          </w:p>
          <w:p w:rsidR="00B726CF" w:rsidRDefault="00B726CF">
            <w:pPr>
              <w:pStyle w:val="af0"/>
              <w:ind w:firstLineChars="0" w:firstLine="0"/>
              <w:rPr>
                <w:rFonts w:ascii="微软雅黑 Light" w:eastAsia="微软雅黑 Light" w:hAnsi="微软雅黑 Light"/>
                <w:szCs w:val="21"/>
              </w:rPr>
            </w:pPr>
          </w:p>
        </w:tc>
      </w:tr>
      <w:tr w:rsidR="00B726CF">
        <w:tc>
          <w:tcPr>
            <w:tcW w:w="4531" w:type="dxa"/>
          </w:tcPr>
          <w:p w:rsidR="00B726CF" w:rsidRDefault="006F08BD">
            <w:r>
              <w:rPr>
                <w:noProof/>
              </w:rPr>
              <w:lastRenderedPageBreak/>
              <w:drawing>
                <wp:inline distT="0" distB="0" distL="114300" distR="114300">
                  <wp:extent cx="2044700" cy="1244600"/>
                  <wp:effectExtent l="0" t="0" r="0" b="0"/>
                  <wp:docPr id="44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124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B726CF" w:rsidRDefault="006F08BD">
            <w:pPr>
              <w:pStyle w:val="af0"/>
              <w:ind w:firstLineChars="0" w:firstLine="0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分享链接</w:t>
            </w:r>
          </w:p>
          <w:p w:rsidR="00B726CF" w:rsidRDefault="006F08BD">
            <w:pPr>
              <w:pStyle w:val="af0"/>
              <w:ind w:firstLineChars="0" w:firstLine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包括商品标题，价格，描述，商品图片</w:t>
            </w:r>
          </w:p>
        </w:tc>
      </w:tr>
    </w:tbl>
    <w:p w:rsidR="00B726CF" w:rsidRDefault="00B726CF"/>
    <w:p w:rsidR="00B726CF" w:rsidRDefault="00B726CF"/>
    <w:p w:rsidR="00B726CF" w:rsidRDefault="006F08BD">
      <w:pPr>
        <w:pStyle w:val="3"/>
        <w:numPr>
          <w:ilvl w:val="2"/>
          <w:numId w:val="3"/>
        </w:numPr>
      </w:pPr>
      <w:bookmarkStart w:id="19" w:name="_Toc513727188"/>
      <w:r>
        <w:rPr>
          <w:rFonts w:hint="eastAsia"/>
        </w:rPr>
        <w:t>订单页面</w:t>
      </w:r>
      <w:bookmarkEnd w:id="19"/>
    </w:p>
    <w:tbl>
      <w:tblPr>
        <w:tblStyle w:val="af"/>
        <w:tblW w:w="9736" w:type="dxa"/>
        <w:tblLayout w:type="fixed"/>
        <w:tblLook w:val="04A0" w:firstRow="1" w:lastRow="0" w:firstColumn="1" w:lastColumn="0" w:noHBand="0" w:noVBand="1"/>
      </w:tblPr>
      <w:tblGrid>
        <w:gridCol w:w="4531"/>
        <w:gridCol w:w="5205"/>
      </w:tblGrid>
      <w:tr w:rsidR="00B726CF">
        <w:tc>
          <w:tcPr>
            <w:tcW w:w="4531" w:type="dxa"/>
          </w:tcPr>
          <w:p w:rsidR="009B1725" w:rsidRDefault="009B1725">
            <w:r>
              <w:rPr>
                <w:rFonts w:hint="eastAsia"/>
              </w:rPr>
              <w:t>图一：</w:t>
            </w:r>
          </w:p>
          <w:p w:rsidR="009B1725" w:rsidRDefault="000C2544">
            <w:r>
              <w:rPr>
                <w:noProof/>
              </w:rPr>
              <w:drawing>
                <wp:inline distT="0" distB="0" distL="0" distR="0" wp14:anchorId="2C632E03" wp14:editId="31CF92C4">
                  <wp:extent cx="2740025" cy="181229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9B1725">
            <w:r>
              <w:rPr>
                <w:rFonts w:hint="eastAsia"/>
              </w:rPr>
              <w:lastRenderedPageBreak/>
              <w:t>图二：</w:t>
            </w:r>
          </w:p>
          <w:p w:rsidR="00B726CF" w:rsidRDefault="006F08BD">
            <w:r>
              <w:rPr>
                <w:noProof/>
              </w:rPr>
              <w:drawing>
                <wp:inline distT="0" distB="0" distL="114300" distR="114300" wp14:anchorId="7BB6763A" wp14:editId="21E29412">
                  <wp:extent cx="2266950" cy="1504950"/>
                  <wp:effectExtent l="0" t="0" r="6350" b="6350"/>
                  <wp:docPr id="34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1725" w:rsidRDefault="009B1725">
            <w:r>
              <w:rPr>
                <w:rFonts w:hint="eastAsia"/>
              </w:rPr>
              <w:t>图三：</w:t>
            </w:r>
          </w:p>
          <w:p w:rsidR="00B726CF" w:rsidRDefault="006F08BD">
            <w:r>
              <w:rPr>
                <w:noProof/>
              </w:rPr>
              <w:drawing>
                <wp:inline distT="0" distB="0" distL="114300" distR="114300" wp14:anchorId="0C5739E7" wp14:editId="095511B6">
                  <wp:extent cx="2286000" cy="1530350"/>
                  <wp:effectExtent l="0" t="0" r="0" b="6350"/>
                  <wp:docPr id="29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3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1725" w:rsidRDefault="009B1725">
            <w:r>
              <w:rPr>
                <w:rFonts w:hint="eastAsia"/>
              </w:rPr>
              <w:t>图四：</w:t>
            </w:r>
          </w:p>
          <w:p w:rsidR="009B1725" w:rsidRDefault="009B1725">
            <w:r>
              <w:rPr>
                <w:noProof/>
              </w:rPr>
              <w:drawing>
                <wp:inline distT="0" distB="0" distL="0" distR="0" wp14:anchorId="1F952ED6" wp14:editId="393298AA">
                  <wp:extent cx="2740025" cy="1795780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B726CF" w:rsidRDefault="006F08BD">
            <w:pPr>
              <w:spacing w:beforeLines="50" w:before="156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lastRenderedPageBreak/>
              <w:t>订单页面：</w:t>
            </w:r>
          </w:p>
          <w:p w:rsidR="00B726CF" w:rsidRDefault="006F08BD">
            <w:pPr>
              <w:pStyle w:val="af0"/>
              <w:ind w:firstLineChars="0" w:firstLine="0"/>
            </w:pP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商城订单</w:t>
            </w:r>
          </w:p>
          <w:p w:rsidR="00B726CF" w:rsidRDefault="006F08BD">
            <w:pPr>
              <w:pStyle w:val="af0"/>
              <w:numPr>
                <w:ilvl w:val="0"/>
                <w:numId w:val="20"/>
              </w:numPr>
            </w:pPr>
            <w:proofErr w:type="gramStart"/>
            <w:r>
              <w:rPr>
                <w:rFonts w:hint="eastAsia"/>
              </w:rPr>
              <w:t>等待拼团成功</w:t>
            </w:r>
            <w:proofErr w:type="gramEnd"/>
            <w:r>
              <w:rPr>
                <w:rFonts w:hint="eastAsia"/>
              </w:rPr>
              <w:t>：支付成功，未</w:t>
            </w:r>
            <w:proofErr w:type="gramStart"/>
            <w:r>
              <w:rPr>
                <w:rFonts w:hint="eastAsia"/>
              </w:rPr>
              <w:t>超时且</w:t>
            </w:r>
            <w:proofErr w:type="gramEnd"/>
            <w:r>
              <w:rPr>
                <w:rFonts w:hint="eastAsia"/>
              </w:rPr>
              <w:t>未满团人数的状态；点击分享好友（弹出分享框，参考</w:t>
            </w:r>
            <w:r>
              <w:rPr>
                <w:rFonts w:hint="eastAsia"/>
              </w:rPr>
              <w:t xml:space="preserve">3.1.4 </w:t>
            </w:r>
            <w:r>
              <w:rPr>
                <w:rFonts w:hint="eastAsia"/>
              </w:rPr>
              <w:t>图二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图三），</w:t>
            </w:r>
            <w:proofErr w:type="gramStart"/>
            <w:r>
              <w:rPr>
                <w:rFonts w:hint="eastAsia"/>
              </w:rPr>
              <w:t>团状态</w:t>
            </w:r>
            <w:proofErr w:type="gramEnd"/>
            <w:r>
              <w:rPr>
                <w:rFonts w:hint="eastAsia"/>
              </w:rPr>
              <w:t>为拼团中</w:t>
            </w:r>
          </w:p>
          <w:p w:rsidR="00B726CF" w:rsidRDefault="006F08BD">
            <w:pPr>
              <w:pStyle w:val="af0"/>
              <w:numPr>
                <w:ilvl w:val="0"/>
                <w:numId w:val="20"/>
              </w:numPr>
            </w:pPr>
            <w:r>
              <w:rPr>
                <w:rFonts w:hint="eastAsia"/>
              </w:rPr>
              <w:t>待发货：未超时，团人数已满，</w:t>
            </w:r>
            <w:proofErr w:type="gramStart"/>
            <w:r>
              <w:rPr>
                <w:rFonts w:hint="eastAsia"/>
              </w:rPr>
              <w:t>拼团成功</w:t>
            </w:r>
            <w:proofErr w:type="gramEnd"/>
            <w:r>
              <w:rPr>
                <w:rFonts w:hint="eastAsia"/>
              </w:rPr>
              <w:t>的状态，</w:t>
            </w:r>
            <w:proofErr w:type="gramStart"/>
            <w:r>
              <w:rPr>
                <w:rFonts w:hint="eastAsia"/>
                <w:color w:val="FF0000"/>
              </w:rPr>
              <w:t>满团则</w:t>
            </w:r>
            <w:proofErr w:type="gramEnd"/>
            <w:r>
              <w:rPr>
                <w:rFonts w:hint="eastAsia"/>
                <w:color w:val="FF0000"/>
              </w:rPr>
              <w:t>更改订单状态为代发货状态，</w:t>
            </w:r>
            <w:proofErr w:type="gramStart"/>
            <w:r>
              <w:rPr>
                <w:rFonts w:hint="eastAsia"/>
                <w:color w:val="FF0000"/>
              </w:rPr>
              <w:t>更改团状态为拼团</w:t>
            </w:r>
            <w:proofErr w:type="gramEnd"/>
            <w:r>
              <w:rPr>
                <w:rFonts w:hint="eastAsia"/>
                <w:color w:val="FF0000"/>
              </w:rPr>
              <w:t>成功</w:t>
            </w:r>
          </w:p>
          <w:p w:rsidR="00B726CF" w:rsidRPr="00682899" w:rsidRDefault="006F08BD">
            <w:pPr>
              <w:pStyle w:val="af0"/>
              <w:numPr>
                <w:ilvl w:val="0"/>
                <w:numId w:val="20"/>
              </w:numPr>
              <w:ind w:firstLine="422"/>
              <w:rPr>
                <w:b/>
              </w:rPr>
            </w:pPr>
            <w:proofErr w:type="gramStart"/>
            <w:r w:rsidRPr="00682899">
              <w:rPr>
                <w:rFonts w:hint="eastAsia"/>
                <w:b/>
                <w:color w:val="FF0000"/>
              </w:rPr>
              <w:t>拼团失败</w:t>
            </w:r>
            <w:proofErr w:type="gramEnd"/>
            <w:r w:rsidRPr="00682899">
              <w:rPr>
                <w:rFonts w:hint="eastAsia"/>
                <w:b/>
                <w:color w:val="FF0000"/>
              </w:rPr>
              <w:t>已退款：超时未满团人数，则将该团已支付订单自动退款，更改该团的相关订单状态为</w:t>
            </w:r>
            <w:proofErr w:type="gramStart"/>
            <w:r w:rsidRPr="00682899">
              <w:rPr>
                <w:b/>
                <w:color w:val="FF0000"/>
              </w:rPr>
              <w:t>”</w:t>
            </w:r>
            <w:r w:rsidRPr="00682899">
              <w:rPr>
                <w:rFonts w:hint="eastAsia"/>
                <w:b/>
                <w:color w:val="FF0000"/>
              </w:rPr>
              <w:t>拼</w:t>
            </w:r>
            <w:r w:rsidRPr="00682899">
              <w:rPr>
                <w:rFonts w:hint="eastAsia"/>
                <w:b/>
                <w:color w:val="FF0000"/>
              </w:rPr>
              <w:lastRenderedPageBreak/>
              <w:t>团失败</w:t>
            </w:r>
            <w:proofErr w:type="gramEnd"/>
            <w:r w:rsidRPr="00682899">
              <w:rPr>
                <w:rFonts w:hint="eastAsia"/>
                <w:b/>
                <w:color w:val="FF0000"/>
              </w:rPr>
              <w:t>已退款</w:t>
            </w:r>
            <w:proofErr w:type="gramStart"/>
            <w:r w:rsidRPr="00682899">
              <w:rPr>
                <w:b/>
                <w:color w:val="FF0000"/>
              </w:rPr>
              <w:t>”</w:t>
            </w:r>
            <w:proofErr w:type="gramEnd"/>
            <w:r w:rsidRPr="00682899">
              <w:rPr>
                <w:rFonts w:hint="eastAsia"/>
                <w:b/>
                <w:color w:val="FF0000"/>
              </w:rPr>
              <w:t>,</w:t>
            </w:r>
            <w:proofErr w:type="gramStart"/>
            <w:r w:rsidRPr="00682899">
              <w:rPr>
                <w:rFonts w:hint="eastAsia"/>
                <w:b/>
                <w:color w:val="FF0000"/>
              </w:rPr>
              <w:t>团状态</w:t>
            </w:r>
            <w:proofErr w:type="gramEnd"/>
            <w:r w:rsidRPr="00682899">
              <w:rPr>
                <w:rFonts w:hint="eastAsia"/>
                <w:b/>
                <w:color w:val="FF0000"/>
              </w:rPr>
              <w:t>为已超时（</w:t>
            </w:r>
            <w:r w:rsidR="00682899">
              <w:rPr>
                <w:rFonts w:hint="eastAsia"/>
                <w:b/>
                <w:color w:val="FF0000"/>
              </w:rPr>
              <w:t>建议</w:t>
            </w:r>
            <w:r w:rsidRPr="00682899">
              <w:rPr>
                <w:rFonts w:hint="eastAsia"/>
                <w:b/>
                <w:color w:val="FF0000"/>
              </w:rPr>
              <w:t>后台跑批）</w:t>
            </w:r>
          </w:p>
          <w:p w:rsidR="009B1725" w:rsidRPr="00107613" w:rsidRDefault="009B1725">
            <w:pPr>
              <w:pStyle w:val="af0"/>
              <w:numPr>
                <w:ilvl w:val="0"/>
                <w:numId w:val="20"/>
              </w:numPr>
              <w:rPr>
                <w:color w:val="FF0000"/>
              </w:rPr>
            </w:pPr>
            <w:proofErr w:type="gramStart"/>
            <w:r w:rsidRPr="00107613">
              <w:rPr>
                <w:rFonts w:hint="eastAsia"/>
                <w:color w:val="FF0000"/>
              </w:rPr>
              <w:t>帮拼成功</w:t>
            </w:r>
            <w:proofErr w:type="gramEnd"/>
            <w:r w:rsidRPr="00107613">
              <w:rPr>
                <w:rFonts w:hint="eastAsia"/>
                <w:color w:val="FF0000"/>
              </w:rPr>
              <w:t>：团员帮拼，成团后状态为帮拼成功</w:t>
            </w:r>
          </w:p>
          <w:p w:rsidR="00447483" w:rsidRPr="00021AE6" w:rsidRDefault="00447483">
            <w:pPr>
              <w:pStyle w:val="af0"/>
              <w:numPr>
                <w:ilvl w:val="0"/>
                <w:numId w:val="20"/>
              </w:numPr>
              <w:rPr>
                <w:color w:val="FF0000"/>
              </w:rPr>
            </w:pPr>
            <w:r w:rsidRPr="00021AE6">
              <w:rPr>
                <w:rFonts w:hint="eastAsia"/>
                <w:color w:val="FF0000"/>
              </w:rPr>
              <w:t>取消订单：</w:t>
            </w:r>
            <w:proofErr w:type="gramStart"/>
            <w:r w:rsidR="00021AE6" w:rsidRPr="00021AE6">
              <w:rPr>
                <w:rFonts w:hint="eastAsia"/>
                <w:color w:val="FF0000"/>
              </w:rPr>
              <w:t>拼团用户</w:t>
            </w:r>
            <w:proofErr w:type="gramEnd"/>
            <w:r w:rsidR="00021AE6" w:rsidRPr="00021AE6">
              <w:rPr>
                <w:rFonts w:hint="eastAsia"/>
                <w:color w:val="FF0000"/>
              </w:rPr>
              <w:t>无法自行取消订单</w:t>
            </w:r>
          </w:p>
          <w:p w:rsidR="00021AE6" w:rsidRDefault="00021AE6">
            <w:pPr>
              <w:pStyle w:val="af0"/>
              <w:numPr>
                <w:ilvl w:val="0"/>
                <w:numId w:val="20"/>
              </w:numPr>
            </w:pPr>
            <w:r w:rsidRPr="00021AE6">
              <w:rPr>
                <w:rFonts w:hint="eastAsia"/>
                <w:color w:val="FF0000"/>
              </w:rPr>
              <w:t>退换货：新手团和</w:t>
            </w:r>
            <w:proofErr w:type="gramStart"/>
            <w:r w:rsidRPr="00021AE6">
              <w:rPr>
                <w:rFonts w:hint="eastAsia"/>
                <w:color w:val="FF0000"/>
              </w:rPr>
              <w:t>抽奖团拼团</w:t>
            </w:r>
            <w:proofErr w:type="gramEnd"/>
            <w:r w:rsidRPr="00021AE6">
              <w:rPr>
                <w:rFonts w:hint="eastAsia"/>
                <w:color w:val="FF0000"/>
              </w:rPr>
              <w:t>成功用户无法申请退换货，普通团可申请退换货</w:t>
            </w:r>
          </w:p>
        </w:tc>
      </w:tr>
      <w:tr w:rsidR="006537DD">
        <w:tc>
          <w:tcPr>
            <w:tcW w:w="4531" w:type="dxa"/>
          </w:tcPr>
          <w:p w:rsidR="006537DD" w:rsidRDefault="006537DD">
            <w:r>
              <w:rPr>
                <w:noProof/>
              </w:rPr>
              <w:lastRenderedPageBreak/>
              <w:drawing>
                <wp:inline distT="0" distB="0" distL="0" distR="0" wp14:anchorId="65179230" wp14:editId="545032DF">
                  <wp:extent cx="2740025" cy="4672330"/>
                  <wp:effectExtent l="0" t="0" r="317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46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5" w:type="dxa"/>
          </w:tcPr>
          <w:p w:rsidR="006537DD" w:rsidRDefault="006537DD" w:rsidP="006537DD">
            <w:pPr>
              <w:spacing w:beforeLines="50" w:before="156"/>
              <w:rPr>
                <w:rFonts w:ascii="微软雅黑 Light" w:eastAsia="微软雅黑 Light" w:hAnsi="微软雅黑 Light"/>
                <w:b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订单详情新增</w:t>
            </w:r>
            <w:proofErr w:type="gramStart"/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拼团模块</w:t>
            </w:r>
            <w:proofErr w:type="gramEnd"/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（该订单为</w:t>
            </w:r>
            <w:proofErr w:type="gramStart"/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拼团订单</w:t>
            </w:r>
            <w:proofErr w:type="gramEnd"/>
            <w:r>
              <w:rPr>
                <w:rFonts w:ascii="微软雅黑 Light" w:eastAsia="微软雅黑 Light" w:hAnsi="微软雅黑 Light" w:hint="eastAsia"/>
                <w:b/>
                <w:bCs/>
                <w:szCs w:val="21"/>
              </w:rPr>
              <w:t>时）</w:t>
            </w:r>
          </w:p>
          <w:p w:rsidR="006537DD" w:rsidRPr="006F08BD" w:rsidRDefault="006537DD" w:rsidP="006537DD">
            <w:pPr>
              <w:pStyle w:val="af0"/>
              <w:numPr>
                <w:ilvl w:val="0"/>
                <w:numId w:val="28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点击</w:t>
            </w:r>
            <w:proofErr w:type="gramStart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拼团详情</w:t>
            </w:r>
            <w:proofErr w:type="gramEnd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跳转至团</w:t>
            </w:r>
            <w:r w:rsidRPr="006F08BD">
              <w:rPr>
                <w:rFonts w:ascii="微软雅黑 Light" w:eastAsia="微软雅黑 Light" w:hAnsi="微软雅黑 Light" w:hint="eastAsia"/>
                <w:bCs/>
                <w:szCs w:val="21"/>
              </w:rPr>
              <w:t>详情页面</w:t>
            </w:r>
          </w:p>
          <w:p w:rsidR="006537DD" w:rsidRPr="006537DD" w:rsidRDefault="006537DD" w:rsidP="006537DD">
            <w:pPr>
              <w:pStyle w:val="af0"/>
              <w:numPr>
                <w:ilvl w:val="0"/>
                <w:numId w:val="28"/>
              </w:numPr>
              <w:spacing w:beforeLines="50" w:before="156"/>
              <w:ind w:firstLineChars="0"/>
              <w:rPr>
                <w:rFonts w:ascii="微软雅黑 Light" w:eastAsia="微软雅黑 Light" w:hAnsi="微软雅黑 Light"/>
                <w:bCs/>
                <w:szCs w:val="21"/>
              </w:rPr>
            </w:pPr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显示</w:t>
            </w:r>
            <w:proofErr w:type="gramStart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拼团状态</w:t>
            </w:r>
            <w:proofErr w:type="gramEnd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：</w:t>
            </w:r>
            <w:proofErr w:type="gramStart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等待拼团成功</w:t>
            </w:r>
            <w:proofErr w:type="gramEnd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、</w:t>
            </w:r>
            <w:proofErr w:type="gramStart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拼团成功</w:t>
            </w:r>
            <w:proofErr w:type="gramEnd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、</w:t>
            </w:r>
            <w:proofErr w:type="gramStart"/>
            <w:r>
              <w:rPr>
                <w:rFonts w:ascii="微软雅黑 Light" w:eastAsia="微软雅黑 Light" w:hAnsi="微软雅黑 Light" w:hint="eastAsia"/>
                <w:bCs/>
                <w:szCs w:val="21"/>
              </w:rPr>
              <w:t>拼团失败</w:t>
            </w:r>
            <w:proofErr w:type="gramEnd"/>
          </w:p>
        </w:tc>
      </w:tr>
    </w:tbl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20" w:name="_Toc513727189"/>
      <w:r>
        <w:rPr>
          <w:rFonts w:ascii="微软雅黑 Light" w:eastAsia="微软雅黑 Light" w:hAnsi="微软雅黑 Light" w:hint="eastAsia"/>
          <w:sz w:val="21"/>
          <w:szCs w:val="21"/>
        </w:rPr>
        <w:t>后台</w:t>
      </w:r>
      <w:r>
        <w:rPr>
          <w:rFonts w:ascii="微软雅黑 Light" w:eastAsia="微软雅黑 Light" w:hAnsi="微软雅黑 Light"/>
          <w:sz w:val="21"/>
          <w:szCs w:val="21"/>
        </w:rPr>
        <w:t>业务说明</w:t>
      </w:r>
      <w:bookmarkEnd w:id="20"/>
    </w:p>
    <w:p w:rsidR="00B726CF" w:rsidRDefault="006F08BD">
      <w:pPr>
        <w:pStyle w:val="3"/>
        <w:numPr>
          <w:ilvl w:val="2"/>
          <w:numId w:val="3"/>
        </w:numPr>
      </w:pPr>
      <w:bookmarkStart w:id="21" w:name="_Toc513727190"/>
      <w:r>
        <w:rPr>
          <w:rFonts w:hint="eastAsia"/>
        </w:rPr>
        <w:t>菜单</w:t>
      </w:r>
      <w:bookmarkEnd w:id="21"/>
    </w:p>
    <w:p w:rsidR="00B726CF" w:rsidRPr="00F10DF7" w:rsidRDefault="006F08BD" w:rsidP="00F10DF7">
      <w:pPr>
        <w:pStyle w:val="af0"/>
        <w:numPr>
          <w:ilvl w:val="0"/>
          <w:numId w:val="29"/>
        </w:numPr>
        <w:ind w:firstLineChars="0"/>
        <w:rPr>
          <w:rFonts w:ascii="微软雅黑 Light" w:eastAsia="微软雅黑 Light" w:hAnsi="微软雅黑 Light"/>
        </w:rPr>
      </w:pPr>
      <w:r w:rsidRPr="00F10DF7">
        <w:rPr>
          <w:rFonts w:ascii="微软雅黑 Light" w:eastAsia="微软雅黑 Light" w:hAnsi="微软雅黑 Light" w:hint="eastAsia"/>
        </w:rPr>
        <w:t>在</w:t>
      </w:r>
      <w:r w:rsidRPr="00F10DF7">
        <w:rPr>
          <w:rFonts w:ascii="微软雅黑 Light" w:eastAsia="微软雅黑 Light" w:hAnsi="微软雅黑 Light"/>
        </w:rPr>
        <w:t>“</w:t>
      </w:r>
      <w:r w:rsidRPr="00F10DF7">
        <w:rPr>
          <w:rFonts w:ascii="微软雅黑 Light" w:eastAsia="微软雅黑 Light" w:hAnsi="微软雅黑 Light" w:hint="eastAsia"/>
        </w:rPr>
        <w:t>商品管理</w:t>
      </w:r>
      <w:r w:rsidRPr="00F10DF7">
        <w:rPr>
          <w:rFonts w:ascii="微软雅黑 Light" w:eastAsia="微软雅黑 Light" w:hAnsi="微软雅黑 Light"/>
        </w:rPr>
        <w:t>”</w:t>
      </w:r>
      <w:r w:rsidRPr="00F10DF7">
        <w:rPr>
          <w:rFonts w:ascii="微软雅黑 Light" w:eastAsia="微软雅黑 Light" w:hAnsi="微软雅黑 Light" w:hint="eastAsia"/>
        </w:rPr>
        <w:t>菜</w:t>
      </w:r>
      <w:r w:rsidRPr="00F10DF7">
        <w:rPr>
          <w:rFonts w:ascii="微软雅黑 Light" w:eastAsia="微软雅黑 Light" w:hAnsi="微软雅黑 Light"/>
        </w:rPr>
        <w:t>单中增加</w:t>
      </w:r>
      <w:r w:rsidRPr="00F10DF7">
        <w:rPr>
          <w:rFonts w:ascii="微软雅黑 Light" w:eastAsia="微软雅黑 Light" w:hAnsi="微软雅黑 Light" w:hint="eastAsia"/>
        </w:rPr>
        <w:t>子菜单如下：</w:t>
      </w:r>
    </w:p>
    <w:p w:rsidR="00B726CF" w:rsidRPr="005257D7" w:rsidRDefault="006F08BD">
      <w:pPr>
        <w:ind w:leftChars="200" w:left="420"/>
        <w:rPr>
          <w:rFonts w:ascii="微软雅黑 Light" w:eastAsia="微软雅黑 Light" w:hAnsi="微软雅黑 Light"/>
        </w:rPr>
      </w:pPr>
      <w:r w:rsidRPr="005257D7">
        <w:rPr>
          <w:rFonts w:ascii="微软雅黑 Light" w:eastAsia="微软雅黑 Light" w:hAnsi="微软雅黑 Light"/>
        </w:rPr>
        <w:tab/>
      </w:r>
      <w:proofErr w:type="gramStart"/>
      <w:r w:rsidRPr="005257D7">
        <w:rPr>
          <w:rFonts w:ascii="微软雅黑 Light" w:eastAsia="微软雅黑 Light" w:hAnsi="微软雅黑 Light" w:hint="eastAsia"/>
        </w:rPr>
        <w:t>拼团商品</w:t>
      </w:r>
      <w:proofErr w:type="gramEnd"/>
      <w:r w:rsidRPr="005257D7">
        <w:rPr>
          <w:rFonts w:ascii="微软雅黑 Light" w:eastAsia="微软雅黑 Light" w:hAnsi="微软雅黑 Light" w:hint="eastAsia"/>
        </w:rPr>
        <w:t>管理</w:t>
      </w:r>
    </w:p>
    <w:p w:rsidR="00B726CF" w:rsidRPr="005257D7" w:rsidRDefault="006F08BD">
      <w:pPr>
        <w:ind w:leftChars="200" w:left="420"/>
        <w:rPr>
          <w:rFonts w:ascii="微软雅黑 Light" w:eastAsia="微软雅黑 Light" w:hAnsi="微软雅黑 Light"/>
        </w:rPr>
      </w:pPr>
      <w:r w:rsidRPr="005257D7">
        <w:rPr>
          <w:rFonts w:ascii="微软雅黑 Light" w:eastAsia="微软雅黑 Light" w:hAnsi="微软雅黑 Light"/>
        </w:rPr>
        <w:tab/>
      </w:r>
      <w:proofErr w:type="gramStart"/>
      <w:r w:rsidRPr="005257D7">
        <w:rPr>
          <w:rFonts w:ascii="微软雅黑 Light" w:eastAsia="微软雅黑 Light" w:hAnsi="微软雅黑 Light" w:hint="eastAsia"/>
        </w:rPr>
        <w:t>拼团商品</w:t>
      </w:r>
      <w:proofErr w:type="gramEnd"/>
      <w:r w:rsidRPr="005257D7">
        <w:rPr>
          <w:rFonts w:ascii="微软雅黑 Light" w:eastAsia="微软雅黑 Light" w:hAnsi="微软雅黑 Light" w:hint="eastAsia"/>
        </w:rPr>
        <w:t>添加</w:t>
      </w:r>
    </w:p>
    <w:p w:rsidR="00B726CF" w:rsidRPr="00F10DF7" w:rsidRDefault="006F08BD" w:rsidP="00F10DF7">
      <w:pPr>
        <w:pStyle w:val="af0"/>
        <w:numPr>
          <w:ilvl w:val="0"/>
          <w:numId w:val="29"/>
        </w:numPr>
        <w:ind w:firstLineChars="0"/>
        <w:rPr>
          <w:rFonts w:ascii="微软雅黑 Light" w:eastAsia="微软雅黑 Light" w:hAnsi="微软雅黑 Light"/>
        </w:rPr>
      </w:pPr>
      <w:r w:rsidRPr="00F10DF7">
        <w:rPr>
          <w:rFonts w:ascii="微软雅黑 Light" w:eastAsia="微软雅黑 Light" w:hAnsi="微软雅黑 Light" w:hint="eastAsia"/>
        </w:rPr>
        <w:t>在</w:t>
      </w:r>
      <w:r w:rsidRPr="00F10DF7">
        <w:rPr>
          <w:rFonts w:ascii="微软雅黑 Light" w:eastAsia="微软雅黑 Light" w:hAnsi="微软雅黑 Light"/>
        </w:rPr>
        <w:t>“</w:t>
      </w:r>
      <w:r w:rsidRPr="00F10DF7">
        <w:rPr>
          <w:rFonts w:ascii="微软雅黑 Light" w:eastAsia="微软雅黑 Light" w:hAnsi="微软雅黑 Light" w:hint="eastAsia"/>
        </w:rPr>
        <w:t>订单管理</w:t>
      </w:r>
      <w:r w:rsidRPr="00F10DF7">
        <w:rPr>
          <w:rFonts w:ascii="微软雅黑 Light" w:eastAsia="微软雅黑 Light" w:hAnsi="微软雅黑 Light"/>
        </w:rPr>
        <w:t>”</w:t>
      </w:r>
      <w:r w:rsidRPr="00F10DF7">
        <w:rPr>
          <w:rFonts w:ascii="微软雅黑 Light" w:eastAsia="微软雅黑 Light" w:hAnsi="微软雅黑 Light" w:hint="eastAsia"/>
        </w:rPr>
        <w:t>菜</w:t>
      </w:r>
      <w:r w:rsidRPr="00F10DF7">
        <w:rPr>
          <w:rFonts w:ascii="微软雅黑 Light" w:eastAsia="微软雅黑 Light" w:hAnsi="微软雅黑 Light"/>
        </w:rPr>
        <w:t>单中增加</w:t>
      </w:r>
      <w:r w:rsidRPr="00F10DF7">
        <w:rPr>
          <w:rFonts w:ascii="微软雅黑 Light" w:eastAsia="微软雅黑 Light" w:hAnsi="微软雅黑 Light" w:hint="eastAsia"/>
        </w:rPr>
        <w:t>子菜单如下：</w:t>
      </w:r>
    </w:p>
    <w:p w:rsidR="00B726CF" w:rsidRPr="005257D7" w:rsidRDefault="006F08BD">
      <w:pPr>
        <w:ind w:leftChars="200" w:left="420"/>
        <w:rPr>
          <w:rFonts w:ascii="微软雅黑 Light" w:eastAsia="微软雅黑 Light" w:hAnsi="微软雅黑 Light"/>
        </w:rPr>
      </w:pPr>
      <w:r w:rsidRPr="005257D7">
        <w:rPr>
          <w:rFonts w:ascii="微软雅黑 Light" w:eastAsia="微软雅黑 Light" w:hAnsi="微软雅黑 Light"/>
        </w:rPr>
        <w:tab/>
      </w:r>
      <w:proofErr w:type="gramStart"/>
      <w:r w:rsidRPr="005257D7">
        <w:rPr>
          <w:rFonts w:ascii="微软雅黑 Light" w:eastAsia="微软雅黑 Light" w:hAnsi="微软雅黑 Light" w:hint="eastAsia"/>
        </w:rPr>
        <w:t>拼团列表</w:t>
      </w:r>
      <w:proofErr w:type="gramEnd"/>
    </w:p>
    <w:p w:rsidR="00B726CF" w:rsidRPr="005257D7" w:rsidRDefault="006F08BD">
      <w:pPr>
        <w:ind w:leftChars="200" w:left="420"/>
        <w:rPr>
          <w:rFonts w:ascii="微软雅黑 Light" w:eastAsia="微软雅黑 Light" w:hAnsi="微软雅黑 Light"/>
        </w:rPr>
      </w:pPr>
      <w:r w:rsidRPr="005257D7">
        <w:rPr>
          <w:rFonts w:ascii="微软雅黑 Light" w:eastAsia="微软雅黑 Light" w:hAnsi="微软雅黑 Light"/>
        </w:rPr>
        <w:tab/>
      </w:r>
      <w:proofErr w:type="gramStart"/>
      <w:r w:rsidRPr="005257D7">
        <w:rPr>
          <w:rFonts w:ascii="微软雅黑 Light" w:eastAsia="微软雅黑 Light" w:hAnsi="微软雅黑 Light" w:hint="eastAsia"/>
        </w:rPr>
        <w:t>拼团明细</w:t>
      </w:r>
      <w:proofErr w:type="gramEnd"/>
      <w:r w:rsidRPr="005257D7">
        <w:rPr>
          <w:rFonts w:ascii="微软雅黑 Light" w:eastAsia="微软雅黑 Light" w:hAnsi="微软雅黑 Light" w:hint="eastAsia"/>
        </w:rPr>
        <w:t>列表</w:t>
      </w:r>
    </w:p>
    <w:p w:rsidR="00B726CF" w:rsidRDefault="006F08BD">
      <w:pPr>
        <w:pStyle w:val="3"/>
        <w:numPr>
          <w:ilvl w:val="2"/>
          <w:numId w:val="3"/>
        </w:numPr>
      </w:pPr>
      <w:bookmarkStart w:id="22" w:name="_Toc513727191"/>
      <w:proofErr w:type="gramStart"/>
      <w:r>
        <w:rPr>
          <w:rFonts w:hint="eastAsia"/>
        </w:rPr>
        <w:lastRenderedPageBreak/>
        <w:t>拼团商品</w:t>
      </w:r>
      <w:proofErr w:type="gramEnd"/>
      <w:r>
        <w:t>管理</w:t>
      </w:r>
      <w:bookmarkEnd w:id="22"/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36"/>
      </w:tblGrid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拼团商品</w:t>
            </w:r>
            <w:proofErr w:type="gramEnd"/>
            <w:r>
              <w:rPr>
                <w:b/>
              </w:rPr>
              <w:t>管理页面</w:t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385EBF">
            <w:r>
              <w:rPr>
                <w:noProof/>
              </w:rPr>
              <w:drawing>
                <wp:inline distT="0" distB="0" distL="0" distR="0" wp14:anchorId="25BF0021" wp14:editId="4F7C86AB">
                  <wp:extent cx="6045200" cy="143383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r>
              <w:rPr>
                <w:b/>
              </w:rPr>
              <w:t>页面说明</w:t>
            </w:r>
          </w:p>
          <w:p w:rsidR="00B726CF" w:rsidRDefault="006F08BD">
            <w:pPr>
              <w:numPr>
                <w:ilvl w:val="0"/>
                <w:numId w:val="21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查询条件、列表字段如图</w:t>
            </w:r>
          </w:p>
          <w:p w:rsidR="00B726CF" w:rsidRDefault="006F08BD">
            <w:pPr>
              <w:numPr>
                <w:ilvl w:val="0"/>
                <w:numId w:val="21"/>
              </w:numPr>
            </w:pPr>
            <w:r>
              <w:rPr>
                <w:rFonts w:ascii="微软雅黑 Light" w:eastAsia="微软雅黑 Light" w:hAnsi="微软雅黑 Light"/>
                <w:szCs w:val="21"/>
              </w:rPr>
              <w:t>查询条件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：</w:t>
            </w:r>
          </w:p>
          <w:p w:rsidR="00B726CF" w:rsidRDefault="006F08BD">
            <w:pPr>
              <w:numPr>
                <w:ilvl w:val="1"/>
                <w:numId w:val="21"/>
              </w:num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商品名称：支持模糊搜索。</w:t>
            </w:r>
          </w:p>
          <w:p w:rsidR="00B726CF" w:rsidRPr="00BC31B7" w:rsidRDefault="006F08BD">
            <w:pPr>
              <w:numPr>
                <w:ilvl w:val="0"/>
                <w:numId w:val="21"/>
              </w:numPr>
            </w:pPr>
            <w:r>
              <w:rPr>
                <w:rFonts w:ascii="微软雅黑 Light" w:eastAsia="微软雅黑 Light" w:hAnsi="微软雅黑 Light"/>
                <w:szCs w:val="21"/>
              </w:rPr>
              <w:t>列表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字段：如上图</w:t>
            </w:r>
          </w:p>
          <w:p w:rsidR="00BC31B7" w:rsidRPr="00BC31B7" w:rsidRDefault="00BC31B7">
            <w:pPr>
              <w:numPr>
                <w:ilvl w:val="0"/>
                <w:numId w:val="21"/>
              </w:num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列表点击“预览”，弹出</w:t>
            </w:r>
            <w:r w:rsidR="007B0925">
              <w:rPr>
                <w:rFonts w:ascii="微软雅黑 Light" w:eastAsia="微软雅黑 Light" w:hAnsi="微软雅黑 Light" w:hint="eastAsia"/>
                <w:szCs w:val="21"/>
              </w:rPr>
              <w:t>图片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预览框：</w:t>
            </w:r>
          </w:p>
          <w:p w:rsidR="00BC31B7" w:rsidRDefault="007B0925" w:rsidP="00BC31B7">
            <w:pPr>
              <w:ind w:left="420"/>
            </w:pPr>
            <w:r>
              <w:rPr>
                <w:noProof/>
              </w:rPr>
              <w:drawing>
                <wp:inline distT="0" distB="0" distL="0" distR="0" wp14:anchorId="6A93F23C" wp14:editId="273E6B77">
                  <wp:extent cx="2800350" cy="2114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6F08BD">
            <w:pPr>
              <w:numPr>
                <w:ilvl w:val="0"/>
                <w:numId w:val="21"/>
              </w:num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操作说明：</w:t>
            </w:r>
          </w:p>
          <w:p w:rsidR="00B726CF" w:rsidRDefault="006F08BD">
            <w:pPr>
              <w:ind w:firstLineChars="200" w:firstLine="42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以下按钮均可配置管理员权限</w:t>
            </w:r>
          </w:p>
          <w:p w:rsidR="00B726CF" w:rsidRDefault="006F08BD">
            <w:pPr>
              <w:pStyle w:val="af0"/>
              <w:numPr>
                <w:ilvl w:val="0"/>
                <w:numId w:val="22"/>
              </w:numPr>
              <w:ind w:firstLineChars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新增：新增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，点击跳转至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添加页面</w:t>
            </w:r>
          </w:p>
          <w:p w:rsidR="00B726CF" w:rsidRDefault="006F08BD">
            <w:pPr>
              <w:pStyle w:val="af0"/>
              <w:numPr>
                <w:ilvl w:val="0"/>
                <w:numId w:val="22"/>
              </w:numPr>
              <w:ind w:firstLineChars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编辑：编辑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，点击跳转至</w:t>
            </w:r>
            <w:proofErr w:type="gramStart"/>
            <w:r>
              <w:rPr>
                <w:rFonts w:ascii="微软雅黑 Light" w:eastAsia="微软雅黑 Light" w:hAnsi="微软雅黑 Light" w:hint="eastAsia"/>
              </w:rPr>
              <w:t>拼团商品</w:t>
            </w:r>
            <w:proofErr w:type="gramEnd"/>
            <w:r>
              <w:rPr>
                <w:rFonts w:ascii="微软雅黑 Light" w:eastAsia="微软雅黑 Light" w:hAnsi="微软雅黑 Light" w:hint="eastAsia"/>
              </w:rPr>
              <w:t>编辑页面</w:t>
            </w:r>
          </w:p>
          <w:p w:rsidR="00B726CF" w:rsidRDefault="006F08BD">
            <w:pPr>
              <w:pStyle w:val="af0"/>
              <w:numPr>
                <w:ilvl w:val="0"/>
                <w:numId w:val="22"/>
              </w:numPr>
              <w:ind w:firstLineChars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t>启用/停用：商品状态为停用时，弹出是否启用该商品？，商品状态为启用时，弹出是否停用该商品？</w:t>
            </w:r>
          </w:p>
          <w:p w:rsidR="00B726CF" w:rsidRDefault="006F08BD">
            <w:pPr>
              <w:pStyle w:val="af0"/>
              <w:ind w:firstLineChars="0" w:firstLine="0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 w:hint="eastAsia"/>
              </w:rPr>
              <w:lastRenderedPageBreak/>
              <w:t xml:space="preserve">    </w:t>
            </w:r>
            <w:r>
              <w:rPr>
                <w:noProof/>
              </w:rPr>
              <w:drawing>
                <wp:inline distT="0" distB="0" distL="114300" distR="114300">
                  <wp:extent cx="2336800" cy="1200150"/>
                  <wp:effectExtent l="0" t="0" r="0" b="6350"/>
                  <wp:docPr id="2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B726CF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B726CF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6F08BD">
      <w:pPr>
        <w:pStyle w:val="3"/>
        <w:numPr>
          <w:ilvl w:val="2"/>
          <w:numId w:val="3"/>
        </w:numPr>
      </w:pPr>
      <w:bookmarkStart w:id="23" w:name="_Toc513727192"/>
      <w:proofErr w:type="gramStart"/>
      <w:r>
        <w:rPr>
          <w:rFonts w:hint="eastAsia"/>
        </w:rPr>
        <w:t>拼团商品</w:t>
      </w:r>
      <w:proofErr w:type="gramEnd"/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编辑</w:t>
      </w:r>
      <w:bookmarkEnd w:id="23"/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36"/>
      </w:tblGrid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拼团商品</w:t>
            </w:r>
            <w:proofErr w:type="gramEnd"/>
            <w:r>
              <w:rPr>
                <w:rFonts w:hint="eastAsia"/>
                <w:b/>
              </w:rPr>
              <w:t>添加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编辑</w:t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453087">
            <w:r>
              <w:rPr>
                <w:noProof/>
              </w:rPr>
              <w:lastRenderedPageBreak/>
              <w:drawing>
                <wp:inline distT="0" distB="0" distL="0" distR="0" wp14:anchorId="4883F997" wp14:editId="665FBE9F">
                  <wp:extent cx="4429125" cy="60388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60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B726CF"/>
        </w:tc>
      </w:tr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r>
              <w:rPr>
                <w:b/>
              </w:rPr>
              <w:t>页面说明</w:t>
            </w:r>
          </w:p>
          <w:p w:rsidR="00B726CF" w:rsidRDefault="006F08BD">
            <w:pPr>
              <w:numPr>
                <w:ilvl w:val="0"/>
                <w:numId w:val="23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新增字段如图</w:t>
            </w:r>
            <w:r>
              <w:rPr>
                <w:rFonts w:ascii="微软雅黑 Light" w:eastAsia="微软雅黑 Light" w:hAnsi="微软雅黑 Light"/>
                <w:szCs w:val="21"/>
              </w:rPr>
              <w:t>。</w:t>
            </w:r>
          </w:p>
          <w:p w:rsidR="00BF3468" w:rsidRDefault="00BF3468">
            <w:pPr>
              <w:numPr>
                <w:ilvl w:val="0"/>
                <w:numId w:val="23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先搜索商品，选择商品添加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拼团信息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；</w:t>
            </w:r>
          </w:p>
          <w:p w:rsidR="00F962D3" w:rsidRPr="00F962D3" w:rsidRDefault="006F08BD" w:rsidP="00F962D3">
            <w:pPr>
              <w:numPr>
                <w:ilvl w:val="0"/>
                <w:numId w:val="23"/>
              </w:num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字段说明：</w:t>
            </w:r>
          </w:p>
          <w:p w:rsidR="00F962D3" w:rsidRDefault="00F962D3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 w:rsidRPr="00F962D3">
              <w:rPr>
                <w:rFonts w:ascii="微软雅黑 Light" w:eastAsia="微软雅黑 Light" w:hAnsi="微软雅黑 Light" w:hint="eastAsia"/>
                <w:szCs w:val="21"/>
              </w:rPr>
              <w:t>商品编号：为原商城的平台商品编号（保存后不可编辑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）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商品名称：对应商品编号的商品名称（保存后不可编辑）</w:t>
            </w:r>
          </w:p>
          <w:p w:rsidR="00CC198E" w:rsidRDefault="00CC198E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商品图片：矩形图片，列表页展示</w:t>
            </w:r>
          </w:p>
          <w:p w:rsidR="008300AB" w:rsidRDefault="008300AB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团类型：包括新手团、抽奖团、普通团</w:t>
            </w:r>
            <w:r w:rsidR="004B7C45">
              <w:rPr>
                <w:rFonts w:ascii="微软雅黑 Light" w:eastAsia="微软雅黑 Light" w:hAnsi="微软雅黑 Light" w:hint="eastAsia"/>
                <w:szCs w:val="21"/>
              </w:rPr>
              <w:t>（新手团：团长免单，</w:t>
            </w:r>
            <w:proofErr w:type="gramStart"/>
            <w:r w:rsidR="004B7C45">
              <w:rPr>
                <w:rFonts w:ascii="微软雅黑 Light" w:eastAsia="微软雅黑 Light" w:hAnsi="微软雅黑 Light" w:hint="eastAsia"/>
                <w:szCs w:val="21"/>
              </w:rPr>
              <w:t>帮拼立减</w:t>
            </w:r>
            <w:proofErr w:type="gramEnd"/>
            <w:r w:rsidR="004B7C45">
              <w:rPr>
                <w:rFonts w:ascii="微软雅黑 Light" w:eastAsia="微软雅黑 Light" w:hAnsi="微软雅黑 Light" w:hint="eastAsia"/>
                <w:szCs w:val="21"/>
              </w:rPr>
              <w:t>；抽奖团：团长免单，帮拼有机会获得商品）</w:t>
            </w:r>
          </w:p>
          <w:p w:rsidR="00F962D3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拼团价格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：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，区别于商品价。</w:t>
            </w:r>
          </w:p>
          <w:p w:rsidR="000051B3" w:rsidRPr="00F962D3" w:rsidRDefault="000051B3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优惠金额：新人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专享立减</w:t>
            </w:r>
            <w:r w:rsidR="00E21863">
              <w:rPr>
                <w:rFonts w:ascii="微软雅黑 Light" w:eastAsia="微软雅黑 Light" w:hAnsi="微软雅黑 Light" w:hint="eastAsia"/>
                <w:szCs w:val="21"/>
              </w:rPr>
              <w:t>金额</w:t>
            </w:r>
            <w:proofErr w:type="gramEnd"/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拼团人数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：成团人数。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团时长：该团超时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时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长，以小时为单位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热门推荐序号：热门推荐的排序，从大到小的排列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商品有效时间：时间控件，开始时间~结束时间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状态：启用、停用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是否限制股东方积分：是/否</w:t>
            </w:r>
            <w:r w:rsidR="005A55F2">
              <w:rPr>
                <w:rFonts w:ascii="微软雅黑 Light" w:eastAsia="微软雅黑 Light" w:hAnsi="微软雅黑 Light" w:hint="eastAsia"/>
                <w:szCs w:val="21"/>
              </w:rPr>
              <w:t>（</w:t>
            </w:r>
            <w:r w:rsidR="005A55F2" w:rsidRPr="005A55F2">
              <w:rPr>
                <w:rFonts w:ascii="微软雅黑 Light" w:eastAsia="微软雅黑 Light" w:hAnsi="微软雅黑 Light" w:hint="eastAsia"/>
                <w:color w:val="FF0000"/>
                <w:szCs w:val="21"/>
              </w:rPr>
              <w:t>一期为是</w:t>
            </w:r>
            <w:r w:rsidR="005A55F2">
              <w:rPr>
                <w:rFonts w:ascii="微软雅黑 Light" w:eastAsia="微软雅黑 Light" w:hAnsi="微软雅黑 Light" w:hint="eastAsia"/>
                <w:szCs w:val="21"/>
              </w:rPr>
              <w:t>）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支付积分下限：数字，默认0（团长免单时，该积分下限不生效）</w:t>
            </w:r>
          </w:p>
          <w:p w:rsidR="00B726CF" w:rsidRDefault="006F08BD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限制渠道：为空则不作限制，填写渠道编码，用半角分号隔开</w:t>
            </w:r>
          </w:p>
          <w:p w:rsidR="00EB3867" w:rsidRDefault="00EB3867" w:rsidP="00F962D3">
            <w:pPr>
              <w:pStyle w:val="af0"/>
              <w:numPr>
                <w:ilvl w:val="0"/>
                <w:numId w:val="37"/>
              </w:numPr>
              <w:ind w:firstLineChars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标签备注：</w:t>
            </w:r>
          </w:p>
          <w:p w:rsidR="00EB3867" w:rsidRDefault="00EB3867">
            <w:pPr>
              <w:pStyle w:val="af0"/>
              <w:ind w:left="420" w:firstLineChars="0" w:firstLine="0"/>
              <w:rPr>
                <w:rFonts w:ascii="微软雅黑 Light" w:eastAsia="微软雅黑 Light" w:hAnsi="微软雅黑 Light"/>
                <w:szCs w:val="21"/>
              </w:rPr>
            </w:pPr>
          </w:p>
          <w:p w:rsidR="00B726CF" w:rsidRDefault="00B726CF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B726CF">
      <w:pPr>
        <w:rPr>
          <w:b/>
        </w:rPr>
      </w:pPr>
    </w:p>
    <w:tbl>
      <w:tblPr>
        <w:tblStyle w:val="af"/>
        <w:tblW w:w="9736" w:type="dxa"/>
        <w:tblLayout w:type="fixed"/>
        <w:tblLook w:val="04A0" w:firstRow="1" w:lastRow="0" w:firstColumn="1" w:lastColumn="0" w:noHBand="0" w:noVBand="1"/>
      </w:tblPr>
      <w:tblGrid>
        <w:gridCol w:w="2972"/>
        <w:gridCol w:w="6764"/>
      </w:tblGrid>
      <w:tr w:rsidR="00B726CF" w:rsidTr="00773AF6">
        <w:tc>
          <w:tcPr>
            <w:tcW w:w="2972" w:type="dxa"/>
          </w:tcPr>
          <w:p w:rsidR="00B726CF" w:rsidRDefault="006F08BD">
            <w:pPr>
              <w:rPr>
                <w:b/>
              </w:rPr>
            </w:pPr>
            <w:r>
              <w:rPr>
                <w:b/>
              </w:rPr>
              <w:t>字段名</w:t>
            </w:r>
          </w:p>
        </w:tc>
        <w:tc>
          <w:tcPr>
            <w:tcW w:w="6764" w:type="dxa"/>
          </w:tcPr>
          <w:p w:rsidR="00B726CF" w:rsidRDefault="006F08BD">
            <w:pPr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商品编号：</w:t>
            </w:r>
          </w:p>
        </w:tc>
        <w:tc>
          <w:tcPr>
            <w:tcW w:w="6764" w:type="dxa"/>
          </w:tcPr>
          <w:p w:rsidR="00B726CF" w:rsidRDefault="004F6277">
            <w:r>
              <w:rPr>
                <w:rFonts w:ascii="微软雅黑 Light" w:eastAsia="微软雅黑 Light" w:hAnsi="微软雅黑 Light" w:hint="eastAsia"/>
                <w:szCs w:val="21"/>
              </w:rPr>
              <w:t>必填，</w:t>
            </w:r>
            <w:r w:rsidR="006F08BD">
              <w:rPr>
                <w:rFonts w:ascii="微软雅黑 Light" w:eastAsia="微软雅黑 Light" w:hAnsi="微软雅黑 Light" w:hint="eastAsia"/>
                <w:szCs w:val="21"/>
              </w:rPr>
              <w:t>为原商城的平台商品编号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商品名称：</w:t>
            </w:r>
          </w:p>
        </w:tc>
        <w:tc>
          <w:tcPr>
            <w:tcW w:w="6764" w:type="dxa"/>
          </w:tcPr>
          <w:p w:rsidR="00B726CF" w:rsidRDefault="006F08BD">
            <w:r>
              <w:rPr>
                <w:rFonts w:hint="eastAsia"/>
              </w:rPr>
              <w:t>必填，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对应商品编号的商品名称</w:t>
            </w:r>
          </w:p>
        </w:tc>
      </w:tr>
      <w:tr w:rsidR="00D7770C" w:rsidTr="00773AF6">
        <w:tc>
          <w:tcPr>
            <w:tcW w:w="2972" w:type="dxa"/>
          </w:tcPr>
          <w:p w:rsidR="00D7770C" w:rsidRDefault="00D7770C" w:rsidP="00D7770C">
            <w:pPr>
              <w:pStyle w:val="af0"/>
              <w:ind w:left="420" w:firstLineChars="0" w:firstLine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商品图片： </w:t>
            </w:r>
          </w:p>
        </w:tc>
        <w:tc>
          <w:tcPr>
            <w:tcW w:w="6764" w:type="dxa"/>
          </w:tcPr>
          <w:p w:rsidR="00D7770C" w:rsidRDefault="00D7770C">
            <w:r>
              <w:rPr>
                <w:rFonts w:hint="eastAsia"/>
              </w:rPr>
              <w:t>必填，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矩形图片，尺寸限制：</w:t>
            </w:r>
          </w:p>
        </w:tc>
      </w:tr>
      <w:tr w:rsidR="006C6ECB" w:rsidTr="00773AF6">
        <w:tc>
          <w:tcPr>
            <w:tcW w:w="2972" w:type="dxa"/>
          </w:tcPr>
          <w:p w:rsidR="006C6ECB" w:rsidRDefault="006C6ECB">
            <w:pPr>
              <w:pStyle w:val="af0"/>
              <w:ind w:left="420" w:firstLineChars="0" w:firstLine="0"/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团类型</w:t>
            </w:r>
            <w:proofErr w:type="gramEnd"/>
          </w:p>
        </w:tc>
        <w:tc>
          <w:tcPr>
            <w:tcW w:w="6764" w:type="dxa"/>
          </w:tcPr>
          <w:p w:rsidR="006C6ECB" w:rsidRDefault="006C6ECB">
            <w:r>
              <w:rPr>
                <w:rFonts w:hint="eastAsia"/>
              </w:rPr>
              <w:t>必选：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拼团价格</w:t>
            </w:r>
            <w:proofErr w:type="gramEnd"/>
          </w:p>
        </w:tc>
        <w:tc>
          <w:tcPr>
            <w:tcW w:w="6764" w:type="dxa"/>
          </w:tcPr>
          <w:p w:rsidR="00B726CF" w:rsidRDefault="006F08BD">
            <w:r>
              <w:t>必填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拼团价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，区别于商品价，限价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格类型</w:t>
            </w:r>
            <w:proofErr w:type="gramEnd"/>
          </w:p>
        </w:tc>
      </w:tr>
      <w:tr w:rsidR="00FA3B86" w:rsidTr="00773AF6">
        <w:tc>
          <w:tcPr>
            <w:tcW w:w="2972" w:type="dxa"/>
          </w:tcPr>
          <w:p w:rsidR="00FA3B86" w:rsidRDefault="00FA3B86">
            <w:pPr>
              <w:pStyle w:val="af0"/>
              <w:ind w:left="420" w:firstLineChars="0" w:firstLine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优惠金额</w:t>
            </w:r>
          </w:p>
        </w:tc>
        <w:tc>
          <w:tcPr>
            <w:tcW w:w="6764" w:type="dxa"/>
          </w:tcPr>
          <w:p w:rsidR="00FA3B86" w:rsidRDefault="00FA3B86">
            <w:r>
              <w:rPr>
                <w:rFonts w:hint="eastAsia"/>
              </w:rPr>
              <w:t>非必填，默认为</w:t>
            </w:r>
            <w:r>
              <w:rPr>
                <w:rFonts w:hint="eastAsia"/>
              </w:rPr>
              <w:t>0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拼团人数</w:t>
            </w:r>
            <w:proofErr w:type="gramEnd"/>
          </w:p>
        </w:tc>
        <w:tc>
          <w:tcPr>
            <w:tcW w:w="6764" w:type="dxa"/>
          </w:tcPr>
          <w:p w:rsidR="00B726CF" w:rsidRDefault="006F08BD" w:rsidP="00591BB0">
            <w:r>
              <w:rPr>
                <w:rFonts w:ascii="微软雅黑 Light" w:eastAsia="微软雅黑 Light" w:hAnsi="微软雅黑 Light" w:hint="eastAsia"/>
                <w:szCs w:val="21"/>
              </w:rPr>
              <w:t>必填，该团的</w:t>
            </w:r>
            <w:r w:rsidR="00591BB0">
              <w:rPr>
                <w:rFonts w:ascii="微软雅黑 Light" w:eastAsia="微软雅黑 Light" w:hAnsi="微软雅黑 Light" w:hint="eastAsia"/>
                <w:szCs w:val="21"/>
              </w:rPr>
              <w:t>上限人数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，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限数字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类型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r>
              <w:rPr>
                <w:rFonts w:ascii="微软雅黑 Light" w:eastAsia="微软雅黑 Light" w:hAnsi="微软雅黑 Light" w:hint="eastAsia"/>
                <w:szCs w:val="21"/>
              </w:rPr>
              <w:lastRenderedPageBreak/>
              <w:t>团时长</w:t>
            </w:r>
          </w:p>
        </w:tc>
        <w:tc>
          <w:tcPr>
            <w:tcW w:w="6764" w:type="dxa"/>
          </w:tcPr>
          <w:p w:rsidR="00B726CF" w:rsidRDefault="006F08BD">
            <w:r>
              <w:rPr>
                <w:rFonts w:hint="eastAsia"/>
              </w:rPr>
              <w:t>必填，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该团超时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时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长，小时计算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r>
              <w:rPr>
                <w:rFonts w:ascii="微软雅黑 Light" w:eastAsia="微软雅黑 Light" w:hAnsi="微软雅黑 Light" w:hint="eastAsia"/>
                <w:szCs w:val="21"/>
              </w:rPr>
              <w:t>热门推荐序号</w:t>
            </w:r>
          </w:p>
        </w:tc>
        <w:tc>
          <w:tcPr>
            <w:tcW w:w="6764" w:type="dxa"/>
          </w:tcPr>
          <w:p w:rsidR="00B726CF" w:rsidRDefault="006F08BD">
            <w:r>
              <w:rPr>
                <w:rFonts w:ascii="微软雅黑 Light" w:eastAsia="微软雅黑 Light" w:hAnsi="微软雅黑 Light" w:hint="eastAsia"/>
                <w:szCs w:val="21"/>
              </w:rPr>
              <w:t>必填，热门推荐</w:t>
            </w:r>
            <w:r w:rsidR="0043378F">
              <w:rPr>
                <w:rFonts w:ascii="微软雅黑 Light" w:eastAsia="微软雅黑 Light" w:hAnsi="微软雅黑 Light" w:hint="eastAsia"/>
                <w:szCs w:val="21"/>
              </w:rPr>
              <w:t>列表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的排序，从大到小的排列</w:t>
            </w:r>
          </w:p>
        </w:tc>
      </w:tr>
      <w:tr w:rsidR="000B18CA" w:rsidTr="00773AF6">
        <w:tc>
          <w:tcPr>
            <w:tcW w:w="2972" w:type="dxa"/>
          </w:tcPr>
          <w:p w:rsidR="000B18CA" w:rsidRDefault="000B18CA" w:rsidP="000B18CA">
            <w:pPr>
              <w:pStyle w:val="af0"/>
              <w:ind w:left="420" w:firstLineChars="0" w:firstLine="0"/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商品有效时间</w:t>
            </w:r>
            <w:r w:rsidR="00FE5330">
              <w:rPr>
                <w:rFonts w:ascii="微软雅黑 Light" w:eastAsia="微软雅黑 Light" w:hAnsi="微软雅黑 Light" w:hint="eastAsia"/>
                <w:szCs w:val="21"/>
              </w:rPr>
              <w:t>段</w:t>
            </w:r>
          </w:p>
        </w:tc>
        <w:tc>
          <w:tcPr>
            <w:tcW w:w="6764" w:type="dxa"/>
          </w:tcPr>
          <w:p w:rsidR="000B18CA" w:rsidRDefault="000B18CA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必填，时间控件，开始时间~结束时间</w:t>
            </w:r>
          </w:p>
        </w:tc>
      </w:tr>
      <w:tr w:rsidR="00B726CF" w:rsidTr="00773AF6">
        <w:tc>
          <w:tcPr>
            <w:tcW w:w="2972" w:type="dxa"/>
          </w:tcPr>
          <w:p w:rsidR="00B726CF" w:rsidRDefault="006F08BD">
            <w:pPr>
              <w:pStyle w:val="af0"/>
              <w:ind w:left="420" w:firstLineChars="0" w:firstLine="0"/>
            </w:pPr>
            <w:r>
              <w:rPr>
                <w:rFonts w:ascii="微软雅黑 Light" w:eastAsia="微软雅黑 Light" w:hAnsi="微软雅黑 Light" w:hint="eastAsia"/>
                <w:szCs w:val="21"/>
              </w:rPr>
              <w:t>状态</w:t>
            </w:r>
          </w:p>
        </w:tc>
        <w:tc>
          <w:tcPr>
            <w:tcW w:w="6764" w:type="dxa"/>
          </w:tcPr>
          <w:p w:rsidR="00B726CF" w:rsidRDefault="006F08BD">
            <w:r>
              <w:t>必选</w:t>
            </w:r>
            <w:r>
              <w:rPr>
                <w:rFonts w:hint="eastAsia"/>
              </w:rPr>
              <w:t>，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启用、停用</w:t>
            </w:r>
          </w:p>
        </w:tc>
      </w:tr>
      <w:tr w:rsidR="004D674F" w:rsidTr="00773AF6">
        <w:tc>
          <w:tcPr>
            <w:tcW w:w="2972" w:type="dxa"/>
          </w:tcPr>
          <w:p w:rsidR="004D674F" w:rsidRDefault="004D674F" w:rsidP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是否限制股东方积分 </w:t>
            </w:r>
          </w:p>
        </w:tc>
        <w:tc>
          <w:tcPr>
            <w:tcW w:w="6764" w:type="dxa"/>
          </w:tcPr>
          <w:p w:rsidR="004D674F" w:rsidRDefault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是/否，默认否</w:t>
            </w:r>
          </w:p>
        </w:tc>
      </w:tr>
      <w:tr w:rsidR="004D674F" w:rsidTr="00773AF6">
        <w:tc>
          <w:tcPr>
            <w:tcW w:w="2972" w:type="dxa"/>
          </w:tcPr>
          <w:p w:rsidR="004D674F" w:rsidRDefault="004D674F" w:rsidP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支付积分下限 </w:t>
            </w:r>
          </w:p>
        </w:tc>
        <w:tc>
          <w:tcPr>
            <w:tcW w:w="6764" w:type="dxa"/>
          </w:tcPr>
          <w:p w:rsidR="004D674F" w:rsidRDefault="004D674F" w:rsidP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非必填，默认0（团长免单时，该积分下限不生效）</w:t>
            </w:r>
          </w:p>
        </w:tc>
      </w:tr>
      <w:tr w:rsidR="004D674F" w:rsidTr="00773AF6">
        <w:tc>
          <w:tcPr>
            <w:tcW w:w="2972" w:type="dxa"/>
          </w:tcPr>
          <w:p w:rsidR="004D674F" w:rsidRDefault="004D674F" w:rsidP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限制渠道 </w:t>
            </w:r>
          </w:p>
        </w:tc>
        <w:tc>
          <w:tcPr>
            <w:tcW w:w="6764" w:type="dxa"/>
          </w:tcPr>
          <w:p w:rsidR="004D674F" w:rsidRDefault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非必填，为空则不作限制，填写渠道编码，用半角分号隔开</w:t>
            </w:r>
          </w:p>
        </w:tc>
      </w:tr>
      <w:tr w:rsidR="006C6ECB" w:rsidTr="00773AF6">
        <w:tc>
          <w:tcPr>
            <w:tcW w:w="2972" w:type="dxa"/>
          </w:tcPr>
          <w:p w:rsidR="006C6ECB" w:rsidRDefault="006C6ECB" w:rsidP="004D674F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标签备注</w:t>
            </w:r>
          </w:p>
        </w:tc>
        <w:tc>
          <w:tcPr>
            <w:tcW w:w="6764" w:type="dxa"/>
          </w:tcPr>
          <w:p w:rsidR="006C6ECB" w:rsidRDefault="006C6ECB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B726CF">
      <w:pPr>
        <w:rPr>
          <w:b/>
        </w:rPr>
      </w:pPr>
    </w:p>
    <w:p w:rsidR="00B726CF" w:rsidRDefault="006F08BD">
      <w:pPr>
        <w:pStyle w:val="3"/>
        <w:numPr>
          <w:ilvl w:val="2"/>
          <w:numId w:val="3"/>
        </w:numPr>
      </w:pPr>
      <w:bookmarkStart w:id="24" w:name="_Toc513727193"/>
      <w:proofErr w:type="gramStart"/>
      <w:r>
        <w:rPr>
          <w:rFonts w:hint="eastAsia"/>
        </w:rPr>
        <w:t>拼团列表</w:t>
      </w:r>
      <w:bookmarkEnd w:id="24"/>
      <w:proofErr w:type="gramEnd"/>
    </w:p>
    <w:p w:rsidR="00B726CF" w:rsidRDefault="00B726CF"/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36"/>
      </w:tblGrid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拼团列表</w:t>
            </w:r>
            <w:proofErr w:type="gramEnd"/>
            <w:r>
              <w:rPr>
                <w:b/>
              </w:rPr>
              <w:t>页面</w:t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F17871">
            <w:r>
              <w:rPr>
                <w:noProof/>
              </w:rPr>
              <w:drawing>
                <wp:inline distT="0" distB="0" distL="0" distR="0" wp14:anchorId="0CE55FF1" wp14:editId="3F72368A">
                  <wp:extent cx="6045200" cy="18002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6CF" w:rsidRDefault="00B726CF"/>
        </w:tc>
      </w:tr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r>
              <w:rPr>
                <w:b/>
              </w:rPr>
              <w:t>页面说明</w:t>
            </w:r>
          </w:p>
          <w:p w:rsidR="00B726CF" w:rsidRDefault="006F08BD">
            <w:pPr>
              <w:numPr>
                <w:ilvl w:val="0"/>
                <w:numId w:val="24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查询条件、列表字段如图</w:t>
            </w:r>
          </w:p>
          <w:p w:rsidR="00B726CF" w:rsidRDefault="006F08BD">
            <w:pPr>
              <w:numPr>
                <w:ilvl w:val="0"/>
                <w:numId w:val="24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商品名称支持模糊搜索</w:t>
            </w:r>
          </w:p>
          <w:p w:rsidR="00B726CF" w:rsidRDefault="00B726CF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B726CF"/>
    <w:p w:rsidR="00B726CF" w:rsidRDefault="006F08BD">
      <w:pPr>
        <w:pStyle w:val="3"/>
        <w:numPr>
          <w:ilvl w:val="2"/>
          <w:numId w:val="3"/>
        </w:numPr>
      </w:pPr>
      <w:bookmarkStart w:id="25" w:name="_Toc513727194"/>
      <w:proofErr w:type="gramStart"/>
      <w:r>
        <w:rPr>
          <w:rFonts w:hint="eastAsia"/>
        </w:rPr>
        <w:lastRenderedPageBreak/>
        <w:t>拼团详细</w:t>
      </w:r>
      <w:proofErr w:type="gramEnd"/>
      <w:r>
        <w:rPr>
          <w:rFonts w:hint="eastAsia"/>
        </w:rPr>
        <w:t>列表</w:t>
      </w:r>
      <w:bookmarkEnd w:id="25"/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36"/>
      </w:tblGrid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拼团详细</w:t>
            </w:r>
            <w:proofErr w:type="gramEnd"/>
            <w:r>
              <w:rPr>
                <w:rFonts w:hint="eastAsia"/>
                <w:b/>
              </w:rPr>
              <w:t>列表页面</w:t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F17871">
            <w:r>
              <w:rPr>
                <w:noProof/>
              </w:rPr>
              <w:drawing>
                <wp:inline distT="0" distB="0" distL="0" distR="0" wp14:anchorId="194486CE" wp14:editId="12C50496">
                  <wp:extent cx="6045200" cy="19507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2057" w:rsidRDefault="00972057"/>
        </w:tc>
      </w:tr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/>
                <w:b/>
                <w:szCs w:val="21"/>
              </w:rPr>
            </w:pPr>
            <w:r>
              <w:rPr>
                <w:rFonts w:ascii="微软雅黑 Light" w:eastAsia="微软雅黑 Light" w:hAnsi="微软雅黑 Light"/>
                <w:b/>
                <w:szCs w:val="21"/>
              </w:rPr>
              <w:t>页面说明</w:t>
            </w:r>
          </w:p>
          <w:p w:rsidR="00B726CF" w:rsidRDefault="006F08BD">
            <w:pPr>
              <w:numPr>
                <w:ilvl w:val="0"/>
                <w:numId w:val="25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查询条件、列表字段如图</w:t>
            </w:r>
          </w:p>
          <w:p w:rsidR="00B726CF" w:rsidRDefault="006F08BD">
            <w:pPr>
              <w:numPr>
                <w:ilvl w:val="0"/>
                <w:numId w:val="25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字段说明：</w:t>
            </w:r>
          </w:p>
          <w:p w:rsidR="00B726CF" w:rsidRDefault="006F08BD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团编号：自动生成，由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发起拼团人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创建订单时创建2018041713280001（建议时间+随机码）</w:t>
            </w:r>
          </w:p>
          <w:p w:rsidR="00B726CF" w:rsidRDefault="006F08BD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商品</w:t>
            </w:r>
            <w:r w:rsidR="00972057">
              <w:rPr>
                <w:rFonts w:ascii="微软雅黑 Light" w:eastAsia="微软雅黑 Light" w:hAnsi="微软雅黑 Light" w:hint="eastAsia"/>
                <w:szCs w:val="21"/>
              </w:rPr>
              <w:t>IID：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商品ID号</w:t>
            </w:r>
          </w:p>
          <w:p w:rsidR="00B726CF" w:rsidRDefault="006F08BD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订单号：购买商品生成的订单号（和商城订单关联），点击订单号，跳转至订单查询页面，自动填充订单号查询</w:t>
            </w:r>
          </w:p>
          <w:p w:rsidR="00B726CF" w:rsidRDefault="00CD2D60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拼团状态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：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等待拼团成功</w:t>
            </w:r>
            <w:proofErr w:type="gramEnd"/>
            <w:r w:rsidR="006F08BD">
              <w:rPr>
                <w:rFonts w:ascii="微软雅黑 Light" w:eastAsia="微软雅黑 Light" w:hAnsi="微软雅黑 Light" w:hint="eastAsia"/>
                <w:szCs w:val="21"/>
              </w:rPr>
              <w:t>，</w:t>
            </w:r>
            <w:proofErr w:type="gramStart"/>
            <w:r w:rsidR="006F08BD">
              <w:rPr>
                <w:rFonts w:ascii="微软雅黑 Light" w:eastAsia="微软雅黑 Light" w:hAnsi="微软雅黑 Light" w:hint="eastAsia"/>
                <w:szCs w:val="21"/>
              </w:rPr>
              <w:t>拼团成功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，</w:t>
            </w:r>
            <w:proofErr w:type="gramStart"/>
            <w:r w:rsidR="006F08BD">
              <w:rPr>
                <w:rFonts w:ascii="微软雅黑 Light" w:eastAsia="微软雅黑 Light" w:hAnsi="微软雅黑 Light" w:hint="eastAsia"/>
                <w:szCs w:val="21"/>
              </w:rPr>
              <w:t>拼团失败</w:t>
            </w:r>
            <w:proofErr w:type="gramEnd"/>
            <w:r w:rsidR="006F08BD">
              <w:rPr>
                <w:rFonts w:ascii="微软雅黑 Light" w:eastAsia="微软雅黑 Light" w:hAnsi="微软雅黑 Light" w:hint="eastAsia"/>
                <w:szCs w:val="21"/>
              </w:rPr>
              <w:t>已退款</w:t>
            </w:r>
            <w:r>
              <w:rPr>
                <w:rFonts w:ascii="微软雅黑 Light" w:eastAsia="微软雅黑 Light" w:hAnsi="微软雅黑 Light" w:hint="eastAsia"/>
                <w:szCs w:val="21"/>
              </w:rPr>
              <w:t>，已超时</w:t>
            </w:r>
          </w:p>
          <w:p w:rsidR="00B726CF" w:rsidRDefault="006F08BD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是否为发起人：是/否</w:t>
            </w:r>
          </w:p>
          <w:p w:rsidR="00B60157" w:rsidRDefault="00B60157">
            <w:pPr>
              <w:numPr>
                <w:ilvl w:val="0"/>
                <w:numId w:val="26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是否中奖：是/否</w:t>
            </w:r>
          </w:p>
          <w:p w:rsidR="00B726CF" w:rsidRDefault="00B726CF">
            <w:pPr>
              <w:rPr>
                <w:rFonts w:ascii="微软雅黑 Light" w:eastAsia="微软雅黑 Light" w:hAnsi="微软雅黑 Light"/>
                <w:szCs w:val="21"/>
              </w:rPr>
            </w:pPr>
          </w:p>
        </w:tc>
      </w:tr>
    </w:tbl>
    <w:p w:rsidR="00B726CF" w:rsidRDefault="006F08BD">
      <w:pPr>
        <w:pStyle w:val="3"/>
        <w:numPr>
          <w:ilvl w:val="2"/>
          <w:numId w:val="3"/>
        </w:numPr>
      </w:pPr>
      <w:bookmarkStart w:id="26" w:name="_Toc513727195"/>
      <w:r>
        <w:rPr>
          <w:rFonts w:hint="eastAsia"/>
        </w:rPr>
        <w:t>原商城订单状态新增</w:t>
      </w:r>
      <w:bookmarkEnd w:id="26"/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36"/>
      </w:tblGrid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b/>
              </w:rPr>
            </w:pPr>
            <w:r>
              <w:rPr>
                <w:rFonts w:hint="eastAsia"/>
                <w:b/>
              </w:rPr>
              <w:t>订单列表页面</w:t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D15E70">
            <w:r>
              <w:rPr>
                <w:noProof/>
              </w:rPr>
              <w:lastRenderedPageBreak/>
              <w:drawing>
                <wp:inline distT="0" distB="0" distL="0" distR="0" wp14:anchorId="13E2EDA3" wp14:editId="77743FD6">
                  <wp:extent cx="4305300" cy="24193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6CF">
        <w:tc>
          <w:tcPr>
            <w:tcW w:w="9736" w:type="dxa"/>
            <w:shd w:val="clear" w:color="auto" w:fill="auto"/>
          </w:tcPr>
          <w:p w:rsidR="00B726CF" w:rsidRDefault="006F08BD">
            <w:pPr>
              <w:rPr>
                <w:rFonts w:ascii="微软雅黑 Light" w:eastAsia="微软雅黑 Light" w:hAnsi="微软雅黑 Light"/>
                <w:b/>
                <w:szCs w:val="21"/>
              </w:rPr>
            </w:pPr>
            <w:r>
              <w:rPr>
                <w:rFonts w:ascii="微软雅黑 Light" w:eastAsia="微软雅黑 Light" w:hAnsi="微软雅黑 Light"/>
                <w:b/>
                <w:szCs w:val="21"/>
              </w:rPr>
              <w:t>页面说明</w:t>
            </w:r>
          </w:p>
          <w:p w:rsidR="00B726CF" w:rsidRDefault="006F08BD">
            <w:pPr>
              <w:numPr>
                <w:ilvl w:val="0"/>
                <w:numId w:val="27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筛选条件：订单状态新增： 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等待拼团成功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拼团失败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已退款</w:t>
            </w:r>
          </w:p>
          <w:p w:rsidR="00B726CF" w:rsidRDefault="006F08BD">
            <w:pPr>
              <w:numPr>
                <w:ilvl w:val="0"/>
                <w:numId w:val="27"/>
              </w:num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>列表：</w:t>
            </w:r>
          </w:p>
          <w:p w:rsidR="00B726CF" w:rsidRDefault="006F08BD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  订单来源新增： 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畅由拼团</w:t>
            </w:r>
            <w:proofErr w:type="gramEnd"/>
          </w:p>
          <w:p w:rsidR="00B726CF" w:rsidRDefault="006F08BD">
            <w:pPr>
              <w:rPr>
                <w:rFonts w:ascii="微软雅黑 Light" w:eastAsia="微软雅黑 Light" w:hAnsi="微软雅黑 Light"/>
                <w:szCs w:val="21"/>
              </w:rPr>
            </w:pPr>
            <w:r>
              <w:rPr>
                <w:rFonts w:ascii="微软雅黑 Light" w:eastAsia="微软雅黑 Light" w:hAnsi="微软雅黑 Light" w:hint="eastAsia"/>
                <w:szCs w:val="21"/>
              </w:rPr>
              <w:t xml:space="preserve">   订单状态新增： 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等待拼团成功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、</w:t>
            </w:r>
            <w:proofErr w:type="gramStart"/>
            <w:r>
              <w:rPr>
                <w:rFonts w:ascii="微软雅黑 Light" w:eastAsia="微软雅黑 Light" w:hAnsi="微软雅黑 Light" w:hint="eastAsia"/>
                <w:szCs w:val="21"/>
              </w:rPr>
              <w:t>拼团失败</w:t>
            </w:r>
            <w:proofErr w:type="gramEnd"/>
            <w:r>
              <w:rPr>
                <w:rFonts w:ascii="微软雅黑 Light" w:eastAsia="微软雅黑 Light" w:hAnsi="微软雅黑 Light" w:hint="eastAsia"/>
                <w:szCs w:val="21"/>
              </w:rPr>
              <w:t>已退款</w:t>
            </w:r>
            <w:r w:rsidR="00D15E70">
              <w:rPr>
                <w:rFonts w:ascii="微软雅黑 Light" w:eastAsia="微软雅黑 Light" w:hAnsi="微软雅黑 Light" w:hint="eastAsia"/>
                <w:szCs w:val="21"/>
              </w:rPr>
              <w:t>、</w:t>
            </w:r>
            <w:proofErr w:type="gramStart"/>
            <w:r w:rsidR="00D15E70">
              <w:rPr>
                <w:rFonts w:ascii="微软雅黑 Light" w:eastAsia="微软雅黑 Light" w:hAnsi="微软雅黑 Light" w:hint="eastAsia"/>
                <w:szCs w:val="21"/>
              </w:rPr>
              <w:t>帮拼成功</w:t>
            </w:r>
            <w:proofErr w:type="gramEnd"/>
          </w:p>
        </w:tc>
      </w:tr>
    </w:tbl>
    <w:p w:rsidR="00375323" w:rsidRDefault="00375323" w:rsidP="00375323">
      <w:pPr>
        <w:pStyle w:val="3"/>
        <w:numPr>
          <w:ilvl w:val="2"/>
          <w:numId w:val="3"/>
        </w:numPr>
      </w:pPr>
      <w:bookmarkStart w:id="27" w:name="_Toc513727196"/>
      <w:r>
        <w:rPr>
          <w:rFonts w:hint="eastAsia"/>
        </w:rPr>
        <w:t>权限配置</w:t>
      </w:r>
      <w:bookmarkEnd w:id="27"/>
    </w:p>
    <w:p w:rsidR="002F658D" w:rsidRPr="002F658D" w:rsidRDefault="002F658D" w:rsidP="002F658D">
      <w:pPr>
        <w:pStyle w:val="af0"/>
        <w:numPr>
          <w:ilvl w:val="0"/>
          <w:numId w:val="2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新增</w:t>
      </w:r>
      <w:r w:rsidRPr="002F658D">
        <w:rPr>
          <w:rFonts w:ascii="微软雅黑 Light" w:eastAsia="微软雅黑 Light" w:hAnsi="微软雅黑 Light"/>
          <w:szCs w:val="21"/>
        </w:rPr>
        <w:t>菜单都需要权限控制</w:t>
      </w:r>
      <w:r w:rsidRPr="002F658D">
        <w:rPr>
          <w:rFonts w:ascii="微软雅黑 Light" w:eastAsia="微软雅黑 Light" w:hAnsi="微软雅黑 Light" w:hint="eastAsia"/>
          <w:szCs w:val="21"/>
        </w:rPr>
        <w:t>。</w:t>
      </w:r>
    </w:p>
    <w:p w:rsidR="00B726CF" w:rsidRDefault="002F658D" w:rsidP="002F658D">
      <w:pPr>
        <w:pStyle w:val="af0"/>
        <w:numPr>
          <w:ilvl w:val="0"/>
          <w:numId w:val="29"/>
        </w:numPr>
        <w:ind w:firstLineChars="0"/>
      </w:pPr>
      <w:proofErr w:type="gramStart"/>
      <w:r>
        <w:rPr>
          <w:rFonts w:ascii="微软雅黑 Light" w:eastAsia="微软雅黑 Light" w:hAnsi="微软雅黑 Light" w:hint="eastAsia"/>
          <w:szCs w:val="21"/>
        </w:rPr>
        <w:t>拼团商品</w:t>
      </w:r>
      <w:proofErr w:type="gramEnd"/>
      <w:r>
        <w:rPr>
          <w:rFonts w:ascii="微软雅黑 Light" w:eastAsia="微软雅黑 Light" w:hAnsi="微软雅黑 Light" w:hint="eastAsia"/>
          <w:szCs w:val="21"/>
        </w:rPr>
        <w:t>管理</w:t>
      </w:r>
      <w:r w:rsidRPr="002F658D">
        <w:rPr>
          <w:rFonts w:ascii="微软雅黑 Light" w:eastAsia="微软雅黑 Light" w:hAnsi="微软雅黑 Light"/>
          <w:szCs w:val="21"/>
        </w:rPr>
        <w:t>页面上的</w:t>
      </w:r>
      <w:r>
        <w:rPr>
          <w:rFonts w:ascii="微软雅黑 Light" w:eastAsia="微软雅黑 Light" w:hAnsi="微软雅黑 Light" w:hint="eastAsia"/>
          <w:szCs w:val="21"/>
        </w:rPr>
        <w:t>操作</w:t>
      </w:r>
      <w:r w:rsidRPr="002F658D">
        <w:rPr>
          <w:rFonts w:ascii="微软雅黑 Light" w:eastAsia="微软雅黑 Light" w:hAnsi="微软雅黑 Light"/>
          <w:szCs w:val="21"/>
        </w:rPr>
        <w:t>按钮</w:t>
      </w:r>
      <w:r>
        <w:rPr>
          <w:rFonts w:ascii="微软雅黑 Light" w:eastAsia="微软雅黑 Light" w:hAnsi="微软雅黑 Light" w:hint="eastAsia"/>
          <w:szCs w:val="21"/>
        </w:rPr>
        <w:t>都</w:t>
      </w:r>
      <w:r w:rsidRPr="002F658D">
        <w:rPr>
          <w:rFonts w:ascii="微软雅黑 Light" w:eastAsia="微软雅黑 Light" w:hAnsi="微软雅黑 Light"/>
          <w:szCs w:val="21"/>
        </w:rPr>
        <w:t>需要权限控制</w:t>
      </w:r>
    </w:p>
    <w:p w:rsidR="00B87685" w:rsidRPr="002D4DFD" w:rsidRDefault="00A25991" w:rsidP="002D4DF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28" w:name="_Toc513727197"/>
      <w:r>
        <w:rPr>
          <w:rFonts w:ascii="微软雅黑 Light" w:eastAsia="微软雅黑 Light" w:hAnsi="微软雅黑 Light" w:hint="eastAsia"/>
          <w:sz w:val="21"/>
          <w:szCs w:val="21"/>
        </w:rPr>
        <w:t>后台系统执行说明</w:t>
      </w:r>
      <w:bookmarkEnd w:id="28"/>
    </w:p>
    <w:p w:rsidR="00B87685" w:rsidRDefault="00B87685" w:rsidP="00B87685">
      <w:pPr>
        <w:pStyle w:val="af0"/>
        <w:numPr>
          <w:ilvl w:val="0"/>
          <w:numId w:val="33"/>
        </w:numPr>
        <w:ind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团员获奖：</w:t>
      </w:r>
      <w:proofErr w:type="gramStart"/>
      <w:r>
        <w:rPr>
          <w:rFonts w:ascii="微软雅黑 Light" w:eastAsia="微软雅黑 Light" w:hAnsi="微软雅黑 Light" w:hint="eastAsia"/>
        </w:rPr>
        <w:t>拼团成功</w:t>
      </w:r>
      <w:proofErr w:type="gramEnd"/>
      <w:r>
        <w:rPr>
          <w:rFonts w:ascii="微软雅黑 Light" w:eastAsia="微软雅黑 Light" w:hAnsi="微软雅黑 Light" w:hint="eastAsia"/>
        </w:rPr>
        <w:t>后，如果商品</w:t>
      </w:r>
      <w:proofErr w:type="gramStart"/>
      <w:r>
        <w:rPr>
          <w:rFonts w:ascii="微软雅黑 Light" w:eastAsia="微软雅黑 Light" w:hAnsi="微软雅黑 Light" w:hint="eastAsia"/>
        </w:rPr>
        <w:t>团类型</w:t>
      </w:r>
      <w:proofErr w:type="gramEnd"/>
      <w:r>
        <w:rPr>
          <w:rFonts w:ascii="微软雅黑 Light" w:eastAsia="微软雅黑 Light" w:hAnsi="微软雅黑 Light" w:hint="eastAsia"/>
        </w:rPr>
        <w:t>为抽奖团，则随机抽取一位团员发货(团长除外)，订单状态刚更新为</w:t>
      </w:r>
      <w:proofErr w:type="gramStart"/>
      <w:r w:rsidRPr="002051A9">
        <w:rPr>
          <w:rFonts w:ascii="微软雅黑 Light" w:eastAsia="微软雅黑 Light" w:hAnsi="微软雅黑 Light"/>
        </w:rPr>
        <w:t>”</w:t>
      </w:r>
      <w:proofErr w:type="gramEnd"/>
      <w:r w:rsidRPr="002051A9">
        <w:rPr>
          <w:rFonts w:ascii="微软雅黑 Light" w:eastAsia="微软雅黑 Light" w:hAnsi="微软雅黑 Light" w:hint="eastAsia"/>
        </w:rPr>
        <w:t>待确认(待发货)</w:t>
      </w:r>
      <w:proofErr w:type="gramStart"/>
      <w:r w:rsidRPr="002051A9">
        <w:rPr>
          <w:rFonts w:ascii="微软雅黑 Light" w:eastAsia="微软雅黑 Light" w:hAnsi="微软雅黑 Light"/>
        </w:rPr>
        <w:t>”</w:t>
      </w:r>
      <w:proofErr w:type="gramEnd"/>
      <w:r>
        <w:rPr>
          <w:rFonts w:ascii="微软雅黑 Light" w:eastAsia="微软雅黑 Light" w:hAnsi="微软雅黑 Light" w:hint="eastAsia"/>
        </w:rPr>
        <w:t>，并发送一条站内信（恭喜你获得</w:t>
      </w:r>
      <w:proofErr w:type="gramStart"/>
      <w:r>
        <w:rPr>
          <w:rFonts w:ascii="微软雅黑 Light" w:eastAsia="微软雅黑 Light" w:hAnsi="微软雅黑 Light" w:hint="eastAsia"/>
        </w:rPr>
        <w:t>帮拼同</w:t>
      </w:r>
      <w:proofErr w:type="gramEnd"/>
      <w:r>
        <w:rPr>
          <w:rFonts w:ascii="微软雅黑 Light" w:eastAsia="微软雅黑 Light" w:hAnsi="微软雅黑 Light" w:hint="eastAsia"/>
        </w:rPr>
        <w:t>款商品！）</w:t>
      </w:r>
    </w:p>
    <w:p w:rsidR="00A25991" w:rsidRPr="002051A9" w:rsidRDefault="00B87685" w:rsidP="00B87685">
      <w:pPr>
        <w:pStyle w:val="af0"/>
        <w:numPr>
          <w:ilvl w:val="0"/>
          <w:numId w:val="33"/>
        </w:numPr>
        <w:ind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状态-</w:t>
      </w:r>
      <w:proofErr w:type="gramStart"/>
      <w:r w:rsidR="00A25991" w:rsidRPr="002051A9">
        <w:rPr>
          <w:rFonts w:ascii="微软雅黑 Light" w:eastAsia="微软雅黑 Light" w:hAnsi="微软雅黑 Light" w:hint="eastAsia"/>
        </w:rPr>
        <w:t>拼团成功</w:t>
      </w:r>
      <w:proofErr w:type="gramEnd"/>
      <w:r w:rsidR="002051A9">
        <w:rPr>
          <w:rFonts w:ascii="微软雅黑 Light" w:eastAsia="微软雅黑 Light" w:hAnsi="微软雅黑 Light" w:hint="eastAsia"/>
        </w:rPr>
        <w:t>：</w:t>
      </w:r>
      <w:r w:rsidR="00A25991" w:rsidRPr="002051A9">
        <w:rPr>
          <w:rFonts w:ascii="微软雅黑 Light" w:eastAsia="微软雅黑 Light" w:hAnsi="微软雅黑 Light" w:hint="eastAsia"/>
        </w:rPr>
        <w:t>（最后一位团员支付成功）则</w:t>
      </w:r>
      <w:proofErr w:type="gramStart"/>
      <w:r w:rsidR="00A25991" w:rsidRPr="002051A9">
        <w:rPr>
          <w:rFonts w:ascii="微软雅黑 Light" w:eastAsia="微软雅黑 Light" w:hAnsi="微软雅黑 Light" w:hint="eastAsia"/>
        </w:rPr>
        <w:t>更新团状态为拼团</w:t>
      </w:r>
      <w:proofErr w:type="gramEnd"/>
      <w:r w:rsidR="00A25991" w:rsidRPr="002051A9">
        <w:rPr>
          <w:rFonts w:ascii="微软雅黑 Light" w:eastAsia="微软雅黑 Light" w:hAnsi="微软雅黑 Light" w:hint="eastAsia"/>
        </w:rPr>
        <w:t>成功，团</w:t>
      </w:r>
      <w:r w:rsidR="008A7FFB" w:rsidRPr="002051A9">
        <w:rPr>
          <w:rFonts w:ascii="微软雅黑 Light" w:eastAsia="微软雅黑 Light" w:hAnsi="微软雅黑 Light" w:hint="eastAsia"/>
        </w:rPr>
        <w:t>长和中奖团员的订单状态为</w:t>
      </w:r>
      <w:proofErr w:type="gramStart"/>
      <w:r w:rsidR="008A7FFB" w:rsidRPr="002051A9">
        <w:rPr>
          <w:rFonts w:ascii="微软雅黑 Light" w:eastAsia="微软雅黑 Light" w:hAnsi="微软雅黑 Light"/>
        </w:rPr>
        <w:t>”</w:t>
      </w:r>
      <w:proofErr w:type="gramEnd"/>
      <w:r w:rsidR="008A7FFB" w:rsidRPr="002051A9">
        <w:rPr>
          <w:rFonts w:ascii="微软雅黑 Light" w:eastAsia="微软雅黑 Light" w:hAnsi="微软雅黑 Light" w:hint="eastAsia"/>
        </w:rPr>
        <w:t>待确认(待发货)</w:t>
      </w:r>
      <w:proofErr w:type="gramStart"/>
      <w:r w:rsidR="008A7FFB" w:rsidRPr="002051A9">
        <w:rPr>
          <w:rFonts w:ascii="微软雅黑 Light" w:eastAsia="微软雅黑 Light" w:hAnsi="微软雅黑 Light"/>
        </w:rPr>
        <w:t>”</w:t>
      </w:r>
      <w:proofErr w:type="gramEnd"/>
      <w:r w:rsidR="008A7FFB" w:rsidRPr="002051A9">
        <w:rPr>
          <w:rFonts w:ascii="微软雅黑 Light" w:eastAsia="微软雅黑 Light" w:hAnsi="微软雅黑 Light" w:hint="eastAsia"/>
        </w:rPr>
        <w:t>，</w:t>
      </w:r>
      <w:proofErr w:type="gramStart"/>
      <w:r w:rsidR="008A7FFB" w:rsidRPr="002051A9">
        <w:rPr>
          <w:rFonts w:ascii="微软雅黑 Light" w:eastAsia="微软雅黑 Light" w:hAnsi="微软雅黑 Light" w:hint="eastAsia"/>
        </w:rPr>
        <w:t>其他帮拼团员</w:t>
      </w:r>
      <w:proofErr w:type="gramEnd"/>
      <w:r w:rsidR="002051A9" w:rsidRPr="002051A9">
        <w:rPr>
          <w:rFonts w:ascii="微软雅黑 Light" w:eastAsia="微软雅黑 Light" w:hAnsi="微软雅黑 Light" w:hint="eastAsia"/>
        </w:rPr>
        <w:t>订单</w:t>
      </w:r>
      <w:r w:rsidR="008A7FFB" w:rsidRPr="002051A9">
        <w:rPr>
          <w:rFonts w:ascii="微软雅黑 Light" w:eastAsia="微软雅黑 Light" w:hAnsi="微软雅黑 Light" w:hint="eastAsia"/>
        </w:rPr>
        <w:t>状态为</w:t>
      </w:r>
      <w:proofErr w:type="gramStart"/>
      <w:r w:rsidR="008A7FFB" w:rsidRPr="002051A9">
        <w:rPr>
          <w:rFonts w:ascii="微软雅黑 Light" w:eastAsia="微软雅黑 Light" w:hAnsi="微软雅黑 Light"/>
        </w:rPr>
        <w:t>”</w:t>
      </w:r>
      <w:r w:rsidR="008A7FFB" w:rsidRPr="002051A9">
        <w:rPr>
          <w:rFonts w:ascii="微软雅黑 Light" w:eastAsia="微软雅黑 Light" w:hAnsi="微软雅黑 Light" w:hint="eastAsia"/>
        </w:rPr>
        <w:t>帮拼成功</w:t>
      </w:r>
      <w:proofErr w:type="gramEnd"/>
      <w:r w:rsidR="008A7FFB" w:rsidRPr="002051A9">
        <w:rPr>
          <w:rFonts w:ascii="微软雅黑 Light" w:eastAsia="微软雅黑 Light" w:hAnsi="微软雅黑 Light"/>
        </w:rPr>
        <w:t>”</w:t>
      </w:r>
    </w:p>
    <w:p w:rsidR="004C5173" w:rsidRPr="006742F1" w:rsidRDefault="00B87685" w:rsidP="00B87685">
      <w:pPr>
        <w:pStyle w:val="af0"/>
        <w:numPr>
          <w:ilvl w:val="0"/>
          <w:numId w:val="33"/>
        </w:numPr>
        <w:ind w:firstLineChars="0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状态-</w:t>
      </w:r>
      <w:r w:rsidR="002051A9">
        <w:rPr>
          <w:rFonts w:ascii="微软雅黑 Light" w:eastAsia="微软雅黑 Light" w:hAnsi="微软雅黑 Light" w:hint="eastAsia"/>
        </w:rPr>
        <w:t>超时退款：根据</w:t>
      </w:r>
      <w:proofErr w:type="gramStart"/>
      <w:r w:rsidR="002051A9">
        <w:rPr>
          <w:rFonts w:ascii="微软雅黑 Light" w:eastAsia="微软雅黑 Light" w:hAnsi="微软雅黑 Light" w:hint="eastAsia"/>
        </w:rPr>
        <w:t>拼团商品</w:t>
      </w:r>
      <w:proofErr w:type="gramEnd"/>
      <w:r w:rsidR="002051A9">
        <w:rPr>
          <w:rFonts w:ascii="微软雅黑 Light" w:eastAsia="微软雅黑 Light" w:hAnsi="微软雅黑 Light" w:hint="eastAsia"/>
        </w:rPr>
        <w:t>配置的团时长，对于已支付的订单予以退款，并更新状态为：</w:t>
      </w:r>
      <w:proofErr w:type="gramStart"/>
      <w:r w:rsidR="002051A9">
        <w:rPr>
          <w:rFonts w:ascii="微软雅黑 Light" w:eastAsia="微软雅黑 Light" w:hAnsi="微软雅黑 Light" w:hint="eastAsia"/>
        </w:rPr>
        <w:t>拼团失败</w:t>
      </w:r>
      <w:proofErr w:type="gramEnd"/>
      <w:r w:rsidR="002051A9">
        <w:rPr>
          <w:rFonts w:ascii="微软雅黑 Light" w:eastAsia="微软雅黑 Light" w:hAnsi="微软雅黑 Light" w:hint="eastAsia"/>
        </w:rPr>
        <w:t>已退款</w:t>
      </w:r>
    </w:p>
    <w:p w:rsidR="00375323" w:rsidRPr="00B4197A" w:rsidRDefault="00375323" w:rsidP="00C41663"/>
    <w:p w:rsidR="00B726CF" w:rsidRDefault="006F08BD">
      <w:pPr>
        <w:pStyle w:val="1"/>
        <w:numPr>
          <w:ilvl w:val="0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29" w:name="_Toc513727198"/>
      <w:r>
        <w:rPr>
          <w:rFonts w:ascii="微软雅黑 Light" w:eastAsia="微软雅黑 Light" w:hAnsi="微软雅黑 Light" w:hint="eastAsia"/>
          <w:sz w:val="21"/>
          <w:szCs w:val="21"/>
        </w:rPr>
        <w:t>关联产品说明</w:t>
      </w:r>
      <w:bookmarkEnd w:id="29"/>
    </w:p>
    <w:p w:rsidR="00F92DB2" w:rsidRPr="00F92DB2" w:rsidRDefault="006F08BD" w:rsidP="00F92DB2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0" w:name="_Toc513727199"/>
      <w:proofErr w:type="gramStart"/>
      <w:r>
        <w:rPr>
          <w:rFonts w:ascii="微软雅黑 Light" w:eastAsia="微软雅黑 Light" w:hAnsi="微软雅黑 Light" w:hint="eastAsia"/>
          <w:sz w:val="21"/>
          <w:szCs w:val="21"/>
        </w:rPr>
        <w:t>风控需求</w:t>
      </w:r>
      <w:bookmarkEnd w:id="30"/>
      <w:proofErr w:type="gramEnd"/>
    </w:p>
    <w:p w:rsidR="001F4726" w:rsidRPr="001F4726" w:rsidRDefault="00F92DB2" w:rsidP="00F51FA2">
      <w:pPr>
        <w:pStyle w:val="af0"/>
        <w:numPr>
          <w:ilvl w:val="1"/>
          <w:numId w:val="28"/>
        </w:numPr>
        <w:ind w:firstLineChars="0"/>
      </w:pPr>
      <w:r w:rsidRPr="00F92DB2">
        <w:rPr>
          <w:rFonts w:ascii="Microsoft YaHei UI" w:eastAsia="Microsoft YaHei UI" w:hAnsi="Microsoft YaHei UI" w:hint="eastAsia"/>
          <w:color w:val="000000"/>
        </w:rPr>
        <w:t>该活动的注册页面（形式不限），须嵌入同盾</w:t>
      </w:r>
      <w:proofErr w:type="spellStart"/>
      <w:r w:rsidRPr="00F92DB2">
        <w:rPr>
          <w:rFonts w:ascii="Microsoft YaHei UI" w:eastAsia="Microsoft YaHei UI" w:hAnsi="Microsoft YaHei UI" w:hint="eastAsia"/>
          <w:color w:val="000000"/>
        </w:rPr>
        <w:t>js</w:t>
      </w:r>
      <w:proofErr w:type="spellEnd"/>
      <w:r w:rsidRPr="00F92DB2">
        <w:rPr>
          <w:rFonts w:ascii="Microsoft YaHei UI" w:eastAsia="Microsoft YaHei UI" w:hAnsi="Microsoft YaHei UI" w:hint="eastAsia"/>
          <w:color w:val="000000"/>
        </w:rPr>
        <w:t>代码（2.0版本），从该页面发起的所有注册请求需统一对接风控系统，入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参包括</w:t>
      </w:r>
      <w:proofErr w:type="spellStart"/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tokenID</w:t>
      </w:r>
      <w:proofErr w:type="spellEnd"/>
      <w:r w:rsidRPr="00F92DB2">
        <w:rPr>
          <w:rFonts w:ascii="Microsoft YaHei UI" w:eastAsia="Microsoft YaHei UI" w:hAnsi="Microsoft YaHei UI" w:hint="eastAsia"/>
          <w:color w:val="000000"/>
        </w:rPr>
        <w:t>、真实外网IP和业务请求数据，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如风控系统验证</w:t>
      </w:r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不通过，则注册失败，前端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页面弹窗提示</w:t>
      </w:r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用户：“您的操作疑似异常，请稍后再试”。（提示和平台保持统一）；</w:t>
      </w:r>
      <w:r w:rsidRPr="00F92DB2">
        <w:rPr>
          <w:rFonts w:ascii="Microsoft YaHei UI" w:eastAsia="Microsoft YaHei UI" w:hAnsi="Microsoft YaHei UI" w:hint="eastAsia"/>
          <w:color w:val="000000"/>
        </w:rPr>
        <w:br/>
        <w:t>    该活动的登陆页面（形式不限），需嵌入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通付盾</w:t>
      </w:r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JS代码，从该页面发起的所有登陆请求需统一对接风控系统，具体逻辑可参考平台现有规则，与平台保持一致；</w:t>
      </w:r>
    </w:p>
    <w:p w:rsidR="001F4726" w:rsidRPr="001F4726" w:rsidRDefault="00F92DB2" w:rsidP="00F51FA2">
      <w:pPr>
        <w:pStyle w:val="af0"/>
        <w:numPr>
          <w:ilvl w:val="1"/>
          <w:numId w:val="28"/>
        </w:numPr>
        <w:ind w:firstLineChars="0"/>
      </w:pPr>
      <w:r w:rsidRPr="00F92DB2">
        <w:rPr>
          <w:rFonts w:ascii="Microsoft YaHei UI" w:eastAsia="Microsoft YaHei UI" w:hAnsi="Microsoft YaHei UI" w:hint="eastAsia"/>
          <w:color w:val="000000"/>
        </w:rPr>
        <w:t>营销积分不得参与拼团；</w:t>
      </w:r>
    </w:p>
    <w:p w:rsidR="001F4726" w:rsidRPr="001F4726" w:rsidRDefault="00F92DB2" w:rsidP="00F51FA2">
      <w:pPr>
        <w:pStyle w:val="af0"/>
        <w:numPr>
          <w:ilvl w:val="1"/>
          <w:numId w:val="28"/>
        </w:numPr>
        <w:ind w:firstLineChars="0"/>
      </w:pPr>
      <w:r w:rsidRPr="00F92DB2">
        <w:rPr>
          <w:rFonts w:ascii="Microsoft YaHei UI" w:eastAsia="Microsoft YaHei UI" w:hAnsi="Microsoft YaHei UI" w:hint="eastAsia"/>
          <w:color w:val="000000"/>
        </w:rPr>
        <w:t>根据现有产品逻辑可能引发补贴集中套现风险；需对参加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拼团用户</w:t>
      </w:r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（0元付团长除外）设置支付下限，建议不低于2元现金或等值股东方积分以降低发生此风险的概率；</w:t>
      </w:r>
    </w:p>
    <w:p w:rsidR="001F4726" w:rsidRPr="001F4726" w:rsidRDefault="00F92DB2" w:rsidP="00F51FA2">
      <w:pPr>
        <w:pStyle w:val="af0"/>
        <w:numPr>
          <w:ilvl w:val="1"/>
          <w:numId w:val="28"/>
        </w:numPr>
        <w:ind w:firstLineChars="0"/>
      </w:pPr>
      <w:r w:rsidRPr="00F92DB2">
        <w:rPr>
          <w:rFonts w:ascii="Microsoft YaHei UI" w:eastAsia="Microsoft YaHei UI" w:hAnsi="Microsoft YaHei UI" w:hint="eastAsia"/>
          <w:color w:val="000000"/>
        </w:rPr>
        <w:t>需对</w:t>
      </w:r>
      <w:proofErr w:type="gramStart"/>
      <w:r w:rsidRPr="00F92DB2">
        <w:rPr>
          <w:rFonts w:ascii="Microsoft YaHei UI" w:eastAsia="Microsoft YaHei UI" w:hAnsi="Microsoft YaHei UI" w:hint="eastAsia"/>
          <w:color w:val="000000"/>
        </w:rPr>
        <w:t>参加拼团人数</w:t>
      </w:r>
      <w:proofErr w:type="gramEnd"/>
      <w:r w:rsidRPr="00F92DB2">
        <w:rPr>
          <w:rFonts w:ascii="Microsoft YaHei UI" w:eastAsia="Microsoft YaHei UI" w:hAnsi="Microsoft YaHei UI" w:hint="eastAsia"/>
          <w:color w:val="000000"/>
        </w:rPr>
        <w:t>设置下限；</w:t>
      </w:r>
    </w:p>
    <w:p w:rsidR="00F92DB2" w:rsidRPr="00F92DB2" w:rsidRDefault="00F92DB2" w:rsidP="00F51FA2">
      <w:pPr>
        <w:pStyle w:val="af0"/>
        <w:numPr>
          <w:ilvl w:val="1"/>
          <w:numId w:val="28"/>
        </w:numPr>
        <w:ind w:firstLineChars="0"/>
      </w:pPr>
      <w:r w:rsidRPr="00F92DB2">
        <w:rPr>
          <w:rFonts w:ascii="Microsoft YaHei UI" w:eastAsia="Microsoft YaHei UI" w:hAnsi="Microsoft YaHei UI" w:hint="eastAsia"/>
          <w:color w:val="000000"/>
        </w:rPr>
        <w:t>虚拟物品和黄金类物品不得作为拼团商品。</w:t>
      </w: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1" w:name="_Toc513727200"/>
      <w:r>
        <w:rPr>
          <w:rFonts w:ascii="微软雅黑 Light" w:eastAsia="微软雅黑 Light" w:hAnsi="微软雅黑 Light" w:hint="eastAsia"/>
          <w:sz w:val="21"/>
          <w:szCs w:val="21"/>
        </w:rPr>
        <w:t>报表需求</w:t>
      </w:r>
      <w:bookmarkEnd w:id="31"/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（示例文字，业务功能重要运营数据，产品数据的报表，若无，则留空）</w:t>
      </w: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2" w:name="_Toc513727201"/>
      <w:r>
        <w:rPr>
          <w:rFonts w:ascii="微软雅黑 Light" w:eastAsia="微软雅黑 Light" w:hAnsi="微软雅黑 Light" w:hint="eastAsia"/>
          <w:sz w:val="21"/>
          <w:szCs w:val="21"/>
        </w:rPr>
        <w:t>统计需求</w:t>
      </w:r>
      <w:bookmarkEnd w:id="32"/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（示例文字，如转化率，核心业务的交易成功率等，若无，则留空）</w:t>
      </w: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3" w:name="_Toc513727202"/>
      <w:r>
        <w:rPr>
          <w:rFonts w:ascii="微软雅黑 Light" w:eastAsia="微软雅黑 Light" w:hAnsi="微软雅黑 Light" w:hint="eastAsia"/>
          <w:sz w:val="21"/>
          <w:szCs w:val="21"/>
        </w:rPr>
        <w:lastRenderedPageBreak/>
        <w:t>对账和清结算需求（修改）</w:t>
      </w:r>
      <w:bookmarkEnd w:id="33"/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4" w:name="_Toc513727203"/>
      <w:r>
        <w:rPr>
          <w:rFonts w:ascii="微软雅黑 Light" w:eastAsia="微软雅黑 Light" w:hAnsi="微软雅黑 Light" w:hint="eastAsia"/>
          <w:sz w:val="21"/>
          <w:szCs w:val="21"/>
        </w:rPr>
        <w:t>兼容性需求</w:t>
      </w:r>
      <w:bookmarkEnd w:id="34"/>
    </w:p>
    <w:p w:rsidR="00B726CF" w:rsidRPr="00552133" w:rsidRDefault="00A25991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（示例文字，如页面的兼容性</w:t>
      </w:r>
      <w:r w:rsidR="006F08BD">
        <w:rPr>
          <w:rFonts w:ascii="微软雅黑 Light" w:eastAsia="微软雅黑 Light" w:hAnsi="微软雅黑 Light" w:cs="微软雅黑" w:hint="eastAsia"/>
          <w:szCs w:val="21"/>
        </w:rPr>
        <w:t>设备的兼容性等，若无，则留空）</w:t>
      </w:r>
    </w:p>
    <w:p w:rsidR="00B726CF" w:rsidRDefault="006F08BD">
      <w:pPr>
        <w:pStyle w:val="2"/>
        <w:numPr>
          <w:ilvl w:val="1"/>
          <w:numId w:val="3"/>
        </w:numPr>
        <w:rPr>
          <w:rFonts w:ascii="微软雅黑 Light" w:eastAsia="微软雅黑 Light" w:hAnsi="微软雅黑 Light"/>
          <w:sz w:val="21"/>
          <w:szCs w:val="21"/>
        </w:rPr>
      </w:pPr>
      <w:bookmarkStart w:id="35" w:name="_Toc513727204"/>
      <w:r>
        <w:rPr>
          <w:rFonts w:ascii="微软雅黑 Light" w:eastAsia="微软雅黑 Light" w:hAnsi="微软雅黑 Light" w:hint="eastAsia"/>
          <w:sz w:val="21"/>
          <w:szCs w:val="21"/>
        </w:rPr>
        <w:t>压力/负载需求</w:t>
      </w:r>
      <w:bookmarkEnd w:id="35"/>
    </w:p>
    <w:p w:rsidR="00B726CF" w:rsidRDefault="006F08BD">
      <w:pPr>
        <w:rPr>
          <w:rFonts w:ascii="微软雅黑 Light" w:eastAsia="微软雅黑 Light" w:hAnsi="微软雅黑 Light" w:cs="微软雅黑"/>
          <w:szCs w:val="21"/>
        </w:rPr>
      </w:pPr>
      <w:r>
        <w:rPr>
          <w:rFonts w:ascii="微软雅黑 Light" w:eastAsia="微软雅黑 Light" w:hAnsi="微软雅黑 Light" w:cs="微软雅黑" w:hint="eastAsia"/>
          <w:szCs w:val="21"/>
        </w:rPr>
        <w:t>（示例文字，高并发情况下的性能要求，若无，则留空）</w:t>
      </w: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p w:rsidR="00B726CF" w:rsidRDefault="00B726CF">
      <w:pPr>
        <w:rPr>
          <w:rFonts w:ascii="微软雅黑 Light" w:eastAsia="微软雅黑 Light" w:hAnsi="微软雅黑 Light"/>
          <w:szCs w:val="21"/>
        </w:rPr>
      </w:pPr>
    </w:p>
    <w:sectPr w:rsidR="00B726CF">
      <w:headerReference w:type="default" r:id="rId99"/>
      <w:footerReference w:type="default" r:id="rId100"/>
      <w:pgSz w:w="11906" w:h="16838"/>
      <w:pgMar w:top="1245" w:right="1080" w:bottom="993" w:left="1080" w:header="851" w:footer="589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7483" w:rsidRDefault="00447483">
      <w:r>
        <w:separator/>
      </w:r>
    </w:p>
  </w:endnote>
  <w:endnote w:type="continuationSeparator" w:id="0">
    <w:p w:rsidR="00447483" w:rsidRDefault="00447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483" w:rsidRDefault="00447483">
    <w:pPr>
      <w:pStyle w:val="a9"/>
    </w:pPr>
    <w:proofErr w:type="gramStart"/>
    <w:r>
      <w:rPr>
        <w:rFonts w:hint="eastAsia"/>
      </w:rPr>
      <w:t>畅由</w:t>
    </w:r>
    <w:proofErr w:type="gramEnd"/>
    <w:r>
      <w:rPr>
        <w:rFonts w:hint="eastAsia"/>
      </w:rPr>
      <w:t xml:space="preserve">                                   </w:t>
    </w:r>
    <w:r>
      <w:t xml:space="preserve">   </w:t>
    </w:r>
    <w:r>
      <w:rPr>
        <w:rFonts w:ascii="宋体" w:hAnsi="宋体" w:hint="eastAsia"/>
      </w:rPr>
      <w:t xml:space="preserve">平台服务部                                     </w:t>
    </w:r>
    <w:r>
      <w:rPr>
        <w:rFonts w:ascii="宋体" w:hAnsi="宋体" w:hint="eastAsia"/>
        <w:szCs w:val="21"/>
      </w:rPr>
      <w:t>第</w:t>
    </w:r>
    <w:r>
      <w:rPr>
        <w:rFonts w:ascii="宋体" w:hAnsi="宋体"/>
        <w:szCs w:val="21"/>
        <w:lang w:val="zh-CN"/>
      </w:rPr>
      <w:t xml:space="preserve"> </w:t>
    </w:r>
    <w:r>
      <w:rPr>
        <w:rFonts w:ascii="宋体" w:hAnsi="宋体"/>
        <w:szCs w:val="21"/>
      </w:rPr>
      <w:fldChar w:fldCharType="begin"/>
    </w:r>
    <w:r>
      <w:rPr>
        <w:rFonts w:ascii="宋体" w:hAnsi="宋体"/>
        <w:szCs w:val="21"/>
      </w:rPr>
      <w:instrText>PAGE  \* Arabic  \* MERGEFORMAT</w:instrText>
    </w:r>
    <w:r>
      <w:rPr>
        <w:rFonts w:ascii="宋体" w:hAnsi="宋体"/>
        <w:szCs w:val="21"/>
      </w:rPr>
      <w:fldChar w:fldCharType="separate"/>
    </w:r>
    <w:r w:rsidR="00652DB2" w:rsidRPr="00652DB2">
      <w:rPr>
        <w:rFonts w:ascii="宋体" w:hAnsi="宋体"/>
        <w:noProof/>
        <w:szCs w:val="21"/>
        <w:lang w:val="zh-CN"/>
      </w:rPr>
      <w:t>24</w:t>
    </w:r>
    <w:r>
      <w:rPr>
        <w:rFonts w:ascii="宋体" w:hAnsi="宋体"/>
        <w:szCs w:val="21"/>
      </w:rPr>
      <w:fldChar w:fldCharType="end"/>
    </w:r>
    <w:r>
      <w:rPr>
        <w:rFonts w:ascii="宋体" w:hAnsi="宋体" w:hint="eastAsia"/>
        <w:szCs w:val="21"/>
      </w:rPr>
      <w:t xml:space="preserve"> 页 共</w:t>
    </w:r>
    <w:r>
      <w:rPr>
        <w:rFonts w:ascii="宋体" w:hAnsi="宋体"/>
        <w:szCs w:val="21"/>
        <w:lang w:val="zh-CN"/>
      </w:rPr>
      <w:t xml:space="preserve"> </w:t>
    </w:r>
    <w:r w:rsidR="00652DB2">
      <w:fldChar w:fldCharType="begin"/>
    </w:r>
    <w:r w:rsidR="00652DB2">
      <w:instrText>NUMPAGES  \* Arabic  \* MERGEFORMAT</w:instrText>
    </w:r>
    <w:r w:rsidR="00652DB2">
      <w:fldChar w:fldCharType="separate"/>
    </w:r>
    <w:r w:rsidR="00652DB2" w:rsidRPr="00652DB2">
      <w:rPr>
        <w:rFonts w:ascii="宋体" w:hAnsi="宋体"/>
        <w:noProof/>
        <w:szCs w:val="21"/>
        <w:lang w:val="zh-CN"/>
      </w:rPr>
      <w:t>33</w:t>
    </w:r>
    <w:r w:rsidR="00652DB2">
      <w:rPr>
        <w:rFonts w:ascii="宋体" w:hAnsi="宋体"/>
        <w:noProof/>
        <w:szCs w:val="21"/>
        <w:lang w:val="zh-CN"/>
      </w:rPr>
      <w:fldChar w:fldCharType="end"/>
    </w:r>
    <w:r>
      <w:rPr>
        <w:rFonts w:ascii="宋体" w:hAnsi="宋体" w:hint="eastAsia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7483" w:rsidRDefault="00447483">
      <w:r>
        <w:separator/>
      </w:r>
    </w:p>
  </w:footnote>
  <w:footnote w:type="continuationSeparator" w:id="0">
    <w:p w:rsidR="00447483" w:rsidRDefault="004474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7483" w:rsidRDefault="00447483">
    <w:pPr>
      <w:pStyle w:val="aa"/>
      <w:jc w:val="left"/>
    </w:pPr>
    <w:r>
      <w:rPr>
        <w:rFonts w:hint="eastAsia"/>
      </w:rPr>
      <w:t>产品需求说明书</w:t>
    </w:r>
    <w:r>
      <w:rPr>
        <w:rFonts w:hint="eastAsia"/>
      </w:rPr>
      <w:t xml:space="preserve">                                                                                 </w:t>
    </w:r>
    <w:r>
      <w:t xml:space="preserve">         </w:t>
    </w:r>
    <w:r>
      <w:rPr>
        <w:rFonts w:hint="eastAsia"/>
      </w:rPr>
      <w:t>畅由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4AAA094"/>
    <w:multiLevelType w:val="singleLevel"/>
    <w:tmpl w:val="A4AAA09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5CA7D4C"/>
    <w:multiLevelType w:val="singleLevel"/>
    <w:tmpl w:val="A5CA7D4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A8CEB982"/>
    <w:multiLevelType w:val="singleLevel"/>
    <w:tmpl w:val="A8CEB982"/>
    <w:lvl w:ilvl="0">
      <w:start w:val="1"/>
      <w:numFmt w:val="decimal"/>
      <w:suff w:val="nothing"/>
      <w:lvlText w:val="%1、"/>
      <w:lvlJc w:val="left"/>
      <w:pPr>
        <w:ind w:left="210" w:firstLine="0"/>
      </w:pPr>
    </w:lvl>
  </w:abstractNum>
  <w:abstractNum w:abstractNumId="3">
    <w:nsid w:val="AA985869"/>
    <w:multiLevelType w:val="singleLevel"/>
    <w:tmpl w:val="AA985869"/>
    <w:lvl w:ilvl="0">
      <w:start w:val="1"/>
      <w:numFmt w:val="decimal"/>
      <w:suff w:val="nothing"/>
      <w:lvlText w:val="%1、"/>
      <w:lvlJc w:val="left"/>
    </w:lvl>
  </w:abstractNum>
  <w:abstractNum w:abstractNumId="4">
    <w:nsid w:val="ADA37AA5"/>
    <w:multiLevelType w:val="singleLevel"/>
    <w:tmpl w:val="ADA37AA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BDE53CD5"/>
    <w:multiLevelType w:val="singleLevel"/>
    <w:tmpl w:val="BDE53CD5"/>
    <w:lvl w:ilvl="0">
      <w:start w:val="1"/>
      <w:numFmt w:val="lowerLetter"/>
      <w:suff w:val="space"/>
      <w:lvlText w:val="%1."/>
      <w:lvlJc w:val="left"/>
    </w:lvl>
  </w:abstractNum>
  <w:abstractNum w:abstractNumId="6">
    <w:nsid w:val="E9025F15"/>
    <w:multiLevelType w:val="singleLevel"/>
    <w:tmpl w:val="E9025F1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FFEF28AC"/>
    <w:multiLevelType w:val="singleLevel"/>
    <w:tmpl w:val="FFEF28AC"/>
    <w:lvl w:ilvl="0">
      <w:start w:val="6"/>
      <w:numFmt w:val="decimal"/>
      <w:suff w:val="nothing"/>
      <w:lvlText w:val="%1、"/>
      <w:lvlJc w:val="left"/>
    </w:lvl>
  </w:abstractNum>
  <w:abstractNum w:abstractNumId="8">
    <w:nsid w:val="03101AB2"/>
    <w:multiLevelType w:val="hybridMultilevel"/>
    <w:tmpl w:val="E3B8C26C"/>
    <w:lvl w:ilvl="0" w:tplc="EC6C98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A208CC"/>
    <w:multiLevelType w:val="multilevel"/>
    <w:tmpl w:val="0BA208CC"/>
    <w:lvl w:ilvl="0">
      <w:start w:val="1"/>
      <w:numFmt w:val="lowerLetter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0D256AE7"/>
    <w:multiLevelType w:val="multilevel"/>
    <w:tmpl w:val="0D256AE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3887EEF"/>
    <w:multiLevelType w:val="hybridMultilevel"/>
    <w:tmpl w:val="3D287A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D0AAFBC"/>
    <w:multiLevelType w:val="singleLevel"/>
    <w:tmpl w:val="1D0AAFBC"/>
    <w:lvl w:ilvl="0">
      <w:start w:val="1"/>
      <w:numFmt w:val="decimal"/>
      <w:suff w:val="nothing"/>
      <w:lvlText w:val="%1、"/>
      <w:lvlJc w:val="left"/>
    </w:lvl>
  </w:abstractNum>
  <w:abstractNum w:abstractNumId="13">
    <w:nsid w:val="1D7B0AB7"/>
    <w:multiLevelType w:val="singleLevel"/>
    <w:tmpl w:val="1D7B0AB7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14">
    <w:nsid w:val="1DD07ABE"/>
    <w:multiLevelType w:val="multilevel"/>
    <w:tmpl w:val="1DD07A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331848C"/>
    <w:multiLevelType w:val="singleLevel"/>
    <w:tmpl w:val="2331848C"/>
    <w:lvl w:ilvl="0">
      <w:start w:val="1"/>
      <w:numFmt w:val="decimal"/>
      <w:suff w:val="nothing"/>
      <w:lvlText w:val="%1、"/>
      <w:lvlJc w:val="left"/>
      <w:pPr>
        <w:ind w:left="210" w:firstLine="0"/>
      </w:pPr>
    </w:lvl>
  </w:abstractNum>
  <w:abstractNum w:abstractNumId="16">
    <w:nsid w:val="2C192090"/>
    <w:multiLevelType w:val="singleLevel"/>
    <w:tmpl w:val="2C192090"/>
    <w:lvl w:ilvl="0">
      <w:start w:val="1"/>
      <w:numFmt w:val="lowerLetter"/>
      <w:suff w:val="space"/>
      <w:lvlText w:val="%1."/>
      <w:lvlJc w:val="left"/>
    </w:lvl>
  </w:abstractNum>
  <w:abstractNum w:abstractNumId="17">
    <w:nsid w:val="2C22543C"/>
    <w:multiLevelType w:val="hybridMultilevel"/>
    <w:tmpl w:val="803AA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9C969F"/>
    <w:multiLevelType w:val="singleLevel"/>
    <w:tmpl w:val="2D9C969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31583A31"/>
    <w:multiLevelType w:val="hybridMultilevel"/>
    <w:tmpl w:val="C178CA26"/>
    <w:lvl w:ilvl="0" w:tplc="04090009">
      <w:start w:val="1"/>
      <w:numFmt w:val="bullet"/>
      <w:lvlText w:val=""/>
      <w:lvlJc w:val="left"/>
      <w:pPr>
        <w:ind w:left="7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20"/>
      </w:pPr>
      <w:rPr>
        <w:rFonts w:ascii="Wingdings" w:hAnsi="Wingdings" w:hint="default"/>
      </w:rPr>
    </w:lvl>
  </w:abstractNum>
  <w:abstractNum w:abstractNumId="20">
    <w:nsid w:val="33053A96"/>
    <w:multiLevelType w:val="singleLevel"/>
    <w:tmpl w:val="33053A96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1">
    <w:nsid w:val="332D0F25"/>
    <w:multiLevelType w:val="hybridMultilevel"/>
    <w:tmpl w:val="26C0E6F0"/>
    <w:lvl w:ilvl="0" w:tplc="25A20A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4CB075A"/>
    <w:multiLevelType w:val="hybridMultilevel"/>
    <w:tmpl w:val="E730CD12"/>
    <w:lvl w:ilvl="0" w:tplc="70864426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6811E8A"/>
    <w:multiLevelType w:val="multilevel"/>
    <w:tmpl w:val="36811E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B9159E5"/>
    <w:multiLevelType w:val="hybridMultilevel"/>
    <w:tmpl w:val="C838A528"/>
    <w:lvl w:ilvl="0" w:tplc="866E93DE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08A4910">
      <w:start w:val="1"/>
      <w:numFmt w:val="lowerLetter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CED1B1C"/>
    <w:multiLevelType w:val="hybridMultilevel"/>
    <w:tmpl w:val="5A56315E"/>
    <w:lvl w:ilvl="0" w:tplc="AA985869">
      <w:start w:val="1"/>
      <w:numFmt w:val="decimal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D814723"/>
    <w:multiLevelType w:val="hybridMultilevel"/>
    <w:tmpl w:val="75A6CAA2"/>
    <w:lvl w:ilvl="0" w:tplc="AA985869">
      <w:start w:val="1"/>
      <w:numFmt w:val="decimal"/>
      <w:lvlText w:val="%1、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1260DF4"/>
    <w:multiLevelType w:val="multilevel"/>
    <w:tmpl w:val="41260D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D090779"/>
    <w:multiLevelType w:val="multilevel"/>
    <w:tmpl w:val="4D09077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3704962"/>
    <w:multiLevelType w:val="hybridMultilevel"/>
    <w:tmpl w:val="A964ED88"/>
    <w:lvl w:ilvl="0" w:tplc="23F83A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D14A078">
      <w:start w:val="1"/>
      <w:numFmt w:val="decimal"/>
      <w:lvlText w:val="%2、"/>
      <w:lvlJc w:val="left"/>
      <w:pPr>
        <w:ind w:left="780" w:hanging="360"/>
      </w:pPr>
      <w:rPr>
        <w:rFonts w:ascii="Microsoft YaHei UI" w:eastAsia="Microsoft YaHei UI" w:hAnsi="Microsoft YaHei UI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A595AAD"/>
    <w:multiLevelType w:val="multilevel"/>
    <w:tmpl w:val="5A595AA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BFB7395"/>
    <w:multiLevelType w:val="multilevel"/>
    <w:tmpl w:val="5BFB739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0196332"/>
    <w:multiLevelType w:val="multilevel"/>
    <w:tmpl w:val="6019633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0283864"/>
    <w:multiLevelType w:val="hybridMultilevel"/>
    <w:tmpl w:val="3E747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5CA26F3"/>
    <w:multiLevelType w:val="singleLevel"/>
    <w:tmpl w:val="65CA26F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5">
    <w:nsid w:val="6656472B"/>
    <w:multiLevelType w:val="hybridMultilevel"/>
    <w:tmpl w:val="B6BCF0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86B2268"/>
    <w:multiLevelType w:val="multilevel"/>
    <w:tmpl w:val="686B2268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5370181"/>
    <w:multiLevelType w:val="multilevel"/>
    <w:tmpl w:val="75370181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D8A622B"/>
    <w:multiLevelType w:val="multilevel"/>
    <w:tmpl w:val="7D8A622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FC56E00"/>
    <w:multiLevelType w:val="hybridMultilevel"/>
    <w:tmpl w:val="A8D81B40"/>
    <w:lvl w:ilvl="0" w:tplc="FD5EA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37"/>
  </w:num>
  <w:num w:numId="3">
    <w:abstractNumId w:val="31"/>
  </w:num>
  <w:num w:numId="4">
    <w:abstractNumId w:val="1"/>
  </w:num>
  <w:num w:numId="5">
    <w:abstractNumId w:val="2"/>
  </w:num>
  <w:num w:numId="6">
    <w:abstractNumId w:val="6"/>
  </w:num>
  <w:num w:numId="7">
    <w:abstractNumId w:val="15"/>
  </w:num>
  <w:num w:numId="8">
    <w:abstractNumId w:val="3"/>
  </w:num>
  <w:num w:numId="9">
    <w:abstractNumId w:val="10"/>
  </w:num>
  <w:num w:numId="10">
    <w:abstractNumId w:val="9"/>
  </w:num>
  <w:num w:numId="11">
    <w:abstractNumId w:val="30"/>
  </w:num>
  <w:num w:numId="12">
    <w:abstractNumId w:val="20"/>
  </w:num>
  <w:num w:numId="13">
    <w:abstractNumId w:val="36"/>
  </w:num>
  <w:num w:numId="14">
    <w:abstractNumId w:val="27"/>
  </w:num>
  <w:num w:numId="15">
    <w:abstractNumId w:val="7"/>
  </w:num>
  <w:num w:numId="16">
    <w:abstractNumId w:val="5"/>
  </w:num>
  <w:num w:numId="17">
    <w:abstractNumId w:val="16"/>
  </w:num>
  <w:num w:numId="18">
    <w:abstractNumId w:val="0"/>
  </w:num>
  <w:num w:numId="19">
    <w:abstractNumId w:val="13"/>
  </w:num>
  <w:num w:numId="20">
    <w:abstractNumId w:val="12"/>
  </w:num>
  <w:num w:numId="21">
    <w:abstractNumId w:val="38"/>
  </w:num>
  <w:num w:numId="22">
    <w:abstractNumId w:val="32"/>
  </w:num>
  <w:num w:numId="23">
    <w:abstractNumId w:val="4"/>
  </w:num>
  <w:num w:numId="24">
    <w:abstractNumId w:val="14"/>
  </w:num>
  <w:num w:numId="25">
    <w:abstractNumId w:val="28"/>
  </w:num>
  <w:num w:numId="26">
    <w:abstractNumId w:val="18"/>
  </w:num>
  <w:num w:numId="27">
    <w:abstractNumId w:val="34"/>
  </w:num>
  <w:num w:numId="28">
    <w:abstractNumId w:val="29"/>
  </w:num>
  <w:num w:numId="29">
    <w:abstractNumId w:val="35"/>
  </w:num>
  <w:num w:numId="30">
    <w:abstractNumId w:val="17"/>
  </w:num>
  <w:num w:numId="31">
    <w:abstractNumId w:val="24"/>
  </w:num>
  <w:num w:numId="32">
    <w:abstractNumId w:val="22"/>
  </w:num>
  <w:num w:numId="33">
    <w:abstractNumId w:val="21"/>
  </w:num>
  <w:num w:numId="34">
    <w:abstractNumId w:val="19"/>
  </w:num>
  <w:num w:numId="35">
    <w:abstractNumId w:val="33"/>
  </w:num>
  <w:num w:numId="36">
    <w:abstractNumId w:val="26"/>
  </w:num>
  <w:num w:numId="37">
    <w:abstractNumId w:val="25"/>
  </w:num>
  <w:num w:numId="38">
    <w:abstractNumId w:val="8"/>
  </w:num>
  <w:num w:numId="39">
    <w:abstractNumId w:val="39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AC1"/>
    <w:rsid w:val="00000B85"/>
    <w:rsid w:val="00001418"/>
    <w:rsid w:val="00001843"/>
    <w:rsid w:val="00001CCC"/>
    <w:rsid w:val="00003BC5"/>
    <w:rsid w:val="0000427D"/>
    <w:rsid w:val="00004A8D"/>
    <w:rsid w:val="00004AE6"/>
    <w:rsid w:val="00004B2F"/>
    <w:rsid w:val="00004E68"/>
    <w:rsid w:val="000051B3"/>
    <w:rsid w:val="000052A7"/>
    <w:rsid w:val="0000726E"/>
    <w:rsid w:val="00007976"/>
    <w:rsid w:val="0001002C"/>
    <w:rsid w:val="00010409"/>
    <w:rsid w:val="00010977"/>
    <w:rsid w:val="00011328"/>
    <w:rsid w:val="000115F6"/>
    <w:rsid w:val="000118B9"/>
    <w:rsid w:val="00011DF8"/>
    <w:rsid w:val="00012CF8"/>
    <w:rsid w:val="000135D8"/>
    <w:rsid w:val="000157D6"/>
    <w:rsid w:val="0001589F"/>
    <w:rsid w:val="00015CC5"/>
    <w:rsid w:val="00015D91"/>
    <w:rsid w:val="00015FED"/>
    <w:rsid w:val="00016D4E"/>
    <w:rsid w:val="000204A1"/>
    <w:rsid w:val="00020A7E"/>
    <w:rsid w:val="00021AE6"/>
    <w:rsid w:val="0002236E"/>
    <w:rsid w:val="000246C8"/>
    <w:rsid w:val="00025311"/>
    <w:rsid w:val="00025624"/>
    <w:rsid w:val="0002571C"/>
    <w:rsid w:val="00025D89"/>
    <w:rsid w:val="00026AC8"/>
    <w:rsid w:val="000300C0"/>
    <w:rsid w:val="00031035"/>
    <w:rsid w:val="00031474"/>
    <w:rsid w:val="00031861"/>
    <w:rsid w:val="000331B9"/>
    <w:rsid w:val="00033EDB"/>
    <w:rsid w:val="000347CA"/>
    <w:rsid w:val="000351F1"/>
    <w:rsid w:val="00035824"/>
    <w:rsid w:val="00036099"/>
    <w:rsid w:val="0003696C"/>
    <w:rsid w:val="00037F80"/>
    <w:rsid w:val="00040722"/>
    <w:rsid w:val="00041B9D"/>
    <w:rsid w:val="00042183"/>
    <w:rsid w:val="00042592"/>
    <w:rsid w:val="000426A0"/>
    <w:rsid w:val="00043031"/>
    <w:rsid w:val="000439A0"/>
    <w:rsid w:val="0004473A"/>
    <w:rsid w:val="00044DB6"/>
    <w:rsid w:val="00047CF0"/>
    <w:rsid w:val="00047F96"/>
    <w:rsid w:val="00050A1C"/>
    <w:rsid w:val="00051538"/>
    <w:rsid w:val="00051E1B"/>
    <w:rsid w:val="00052A88"/>
    <w:rsid w:val="00053246"/>
    <w:rsid w:val="00054176"/>
    <w:rsid w:val="0005427B"/>
    <w:rsid w:val="00054542"/>
    <w:rsid w:val="00054ACA"/>
    <w:rsid w:val="00054B27"/>
    <w:rsid w:val="00054E59"/>
    <w:rsid w:val="000568CD"/>
    <w:rsid w:val="0006111D"/>
    <w:rsid w:val="00063F0B"/>
    <w:rsid w:val="00064248"/>
    <w:rsid w:val="00064B61"/>
    <w:rsid w:val="00064F90"/>
    <w:rsid w:val="000656A5"/>
    <w:rsid w:val="000664A2"/>
    <w:rsid w:val="000675F1"/>
    <w:rsid w:val="00067820"/>
    <w:rsid w:val="00070C30"/>
    <w:rsid w:val="0007105D"/>
    <w:rsid w:val="000714D4"/>
    <w:rsid w:val="00071F6F"/>
    <w:rsid w:val="00072045"/>
    <w:rsid w:val="0007497E"/>
    <w:rsid w:val="00074D7B"/>
    <w:rsid w:val="000775F7"/>
    <w:rsid w:val="00077E83"/>
    <w:rsid w:val="00080E15"/>
    <w:rsid w:val="0008236E"/>
    <w:rsid w:val="0008392D"/>
    <w:rsid w:val="00085E32"/>
    <w:rsid w:val="00086410"/>
    <w:rsid w:val="00086974"/>
    <w:rsid w:val="00087B7E"/>
    <w:rsid w:val="00087F69"/>
    <w:rsid w:val="000907FD"/>
    <w:rsid w:val="00091C5E"/>
    <w:rsid w:val="00093A07"/>
    <w:rsid w:val="00093A76"/>
    <w:rsid w:val="000946EE"/>
    <w:rsid w:val="000959D7"/>
    <w:rsid w:val="00095DD5"/>
    <w:rsid w:val="000A08FA"/>
    <w:rsid w:val="000A097A"/>
    <w:rsid w:val="000A1AE2"/>
    <w:rsid w:val="000A2CC3"/>
    <w:rsid w:val="000A40FC"/>
    <w:rsid w:val="000A43AF"/>
    <w:rsid w:val="000A4A50"/>
    <w:rsid w:val="000A4B2A"/>
    <w:rsid w:val="000A534F"/>
    <w:rsid w:val="000A6201"/>
    <w:rsid w:val="000B01EE"/>
    <w:rsid w:val="000B020C"/>
    <w:rsid w:val="000B1874"/>
    <w:rsid w:val="000B18CA"/>
    <w:rsid w:val="000B2188"/>
    <w:rsid w:val="000B284E"/>
    <w:rsid w:val="000B365C"/>
    <w:rsid w:val="000B4335"/>
    <w:rsid w:val="000B4638"/>
    <w:rsid w:val="000B694F"/>
    <w:rsid w:val="000B7249"/>
    <w:rsid w:val="000B7B7E"/>
    <w:rsid w:val="000C03C1"/>
    <w:rsid w:val="000C08C5"/>
    <w:rsid w:val="000C1EE7"/>
    <w:rsid w:val="000C2544"/>
    <w:rsid w:val="000C33AD"/>
    <w:rsid w:val="000C3DC8"/>
    <w:rsid w:val="000C4ADB"/>
    <w:rsid w:val="000C6121"/>
    <w:rsid w:val="000C6A1B"/>
    <w:rsid w:val="000C7013"/>
    <w:rsid w:val="000C74DC"/>
    <w:rsid w:val="000C7741"/>
    <w:rsid w:val="000D01FA"/>
    <w:rsid w:val="000D05F1"/>
    <w:rsid w:val="000D1995"/>
    <w:rsid w:val="000D2A48"/>
    <w:rsid w:val="000D2D1E"/>
    <w:rsid w:val="000D3F67"/>
    <w:rsid w:val="000D4086"/>
    <w:rsid w:val="000D533D"/>
    <w:rsid w:val="000D5396"/>
    <w:rsid w:val="000D557F"/>
    <w:rsid w:val="000D682F"/>
    <w:rsid w:val="000D7B96"/>
    <w:rsid w:val="000E05B8"/>
    <w:rsid w:val="000E1740"/>
    <w:rsid w:val="000E225A"/>
    <w:rsid w:val="000E3729"/>
    <w:rsid w:val="000E40E9"/>
    <w:rsid w:val="000E4923"/>
    <w:rsid w:val="000E4A0D"/>
    <w:rsid w:val="000E55BC"/>
    <w:rsid w:val="000E69F5"/>
    <w:rsid w:val="000E6C3A"/>
    <w:rsid w:val="000E6F1A"/>
    <w:rsid w:val="000E7055"/>
    <w:rsid w:val="000F06E1"/>
    <w:rsid w:val="000F21C5"/>
    <w:rsid w:val="000F2828"/>
    <w:rsid w:val="000F2D1A"/>
    <w:rsid w:val="000F3246"/>
    <w:rsid w:val="000F3473"/>
    <w:rsid w:val="000F3D37"/>
    <w:rsid w:val="000F58C4"/>
    <w:rsid w:val="000F6A41"/>
    <w:rsid w:val="000F6A4B"/>
    <w:rsid w:val="000F7214"/>
    <w:rsid w:val="00100978"/>
    <w:rsid w:val="00100C59"/>
    <w:rsid w:val="00100CC1"/>
    <w:rsid w:val="00101C69"/>
    <w:rsid w:val="00101CEB"/>
    <w:rsid w:val="0010368A"/>
    <w:rsid w:val="00105C04"/>
    <w:rsid w:val="00106185"/>
    <w:rsid w:val="001065E4"/>
    <w:rsid w:val="001068D5"/>
    <w:rsid w:val="00107613"/>
    <w:rsid w:val="00107FF8"/>
    <w:rsid w:val="0011060C"/>
    <w:rsid w:val="00111148"/>
    <w:rsid w:val="00111A3A"/>
    <w:rsid w:val="00114604"/>
    <w:rsid w:val="00114BAE"/>
    <w:rsid w:val="001150D3"/>
    <w:rsid w:val="0011624D"/>
    <w:rsid w:val="0011630C"/>
    <w:rsid w:val="0011671C"/>
    <w:rsid w:val="001170F6"/>
    <w:rsid w:val="00121CEE"/>
    <w:rsid w:val="001241F3"/>
    <w:rsid w:val="00125362"/>
    <w:rsid w:val="0012620F"/>
    <w:rsid w:val="00126C77"/>
    <w:rsid w:val="00126F2C"/>
    <w:rsid w:val="00127E27"/>
    <w:rsid w:val="00130A28"/>
    <w:rsid w:val="00130E66"/>
    <w:rsid w:val="00130F44"/>
    <w:rsid w:val="001324FA"/>
    <w:rsid w:val="00132557"/>
    <w:rsid w:val="0013349F"/>
    <w:rsid w:val="001353DB"/>
    <w:rsid w:val="00135DAA"/>
    <w:rsid w:val="00135F66"/>
    <w:rsid w:val="00136A75"/>
    <w:rsid w:val="00136E2D"/>
    <w:rsid w:val="001371EA"/>
    <w:rsid w:val="00140211"/>
    <w:rsid w:val="001403E7"/>
    <w:rsid w:val="0014096B"/>
    <w:rsid w:val="00141151"/>
    <w:rsid w:val="00141331"/>
    <w:rsid w:val="00141B59"/>
    <w:rsid w:val="001422CD"/>
    <w:rsid w:val="00142884"/>
    <w:rsid w:val="00142C9C"/>
    <w:rsid w:val="00143076"/>
    <w:rsid w:val="0014317F"/>
    <w:rsid w:val="0014403D"/>
    <w:rsid w:val="00144A49"/>
    <w:rsid w:val="00144D46"/>
    <w:rsid w:val="00144FCF"/>
    <w:rsid w:val="0014505A"/>
    <w:rsid w:val="0014555C"/>
    <w:rsid w:val="0014717C"/>
    <w:rsid w:val="00151067"/>
    <w:rsid w:val="001516CB"/>
    <w:rsid w:val="00151BE3"/>
    <w:rsid w:val="001523AF"/>
    <w:rsid w:val="00152803"/>
    <w:rsid w:val="00153805"/>
    <w:rsid w:val="0015419C"/>
    <w:rsid w:val="00154242"/>
    <w:rsid w:val="00154C36"/>
    <w:rsid w:val="0015549A"/>
    <w:rsid w:val="00155605"/>
    <w:rsid w:val="001559E5"/>
    <w:rsid w:val="001560AA"/>
    <w:rsid w:val="00156B49"/>
    <w:rsid w:val="0015720A"/>
    <w:rsid w:val="001604CD"/>
    <w:rsid w:val="001616D5"/>
    <w:rsid w:val="001620B5"/>
    <w:rsid w:val="00162603"/>
    <w:rsid w:val="00162FD4"/>
    <w:rsid w:val="0016336C"/>
    <w:rsid w:val="00163AE1"/>
    <w:rsid w:val="00164D64"/>
    <w:rsid w:val="00164EA9"/>
    <w:rsid w:val="00164F75"/>
    <w:rsid w:val="00165BD9"/>
    <w:rsid w:val="00166A67"/>
    <w:rsid w:val="00171256"/>
    <w:rsid w:val="001712B9"/>
    <w:rsid w:val="001718A8"/>
    <w:rsid w:val="0017388E"/>
    <w:rsid w:val="001738A3"/>
    <w:rsid w:val="00173E14"/>
    <w:rsid w:val="00173FFE"/>
    <w:rsid w:val="00174A3F"/>
    <w:rsid w:val="001752B4"/>
    <w:rsid w:val="00175CE3"/>
    <w:rsid w:val="00176256"/>
    <w:rsid w:val="00176FCE"/>
    <w:rsid w:val="00177475"/>
    <w:rsid w:val="001776D5"/>
    <w:rsid w:val="00177C14"/>
    <w:rsid w:val="00180A32"/>
    <w:rsid w:val="00180F5D"/>
    <w:rsid w:val="00181480"/>
    <w:rsid w:val="0018148F"/>
    <w:rsid w:val="0018160B"/>
    <w:rsid w:val="00181E78"/>
    <w:rsid w:val="00182933"/>
    <w:rsid w:val="00182986"/>
    <w:rsid w:val="0018366B"/>
    <w:rsid w:val="001837A8"/>
    <w:rsid w:val="001844BA"/>
    <w:rsid w:val="00184F63"/>
    <w:rsid w:val="001859FA"/>
    <w:rsid w:val="00186584"/>
    <w:rsid w:val="00186BFF"/>
    <w:rsid w:val="00186F9F"/>
    <w:rsid w:val="001875C7"/>
    <w:rsid w:val="00187A5A"/>
    <w:rsid w:val="00187F68"/>
    <w:rsid w:val="00190205"/>
    <w:rsid w:val="00191ACA"/>
    <w:rsid w:val="00192453"/>
    <w:rsid w:val="00194AAA"/>
    <w:rsid w:val="00194AD6"/>
    <w:rsid w:val="0019552C"/>
    <w:rsid w:val="00196323"/>
    <w:rsid w:val="001972EA"/>
    <w:rsid w:val="001A0019"/>
    <w:rsid w:val="001A0283"/>
    <w:rsid w:val="001A0A5A"/>
    <w:rsid w:val="001A0AC4"/>
    <w:rsid w:val="001A190C"/>
    <w:rsid w:val="001A3410"/>
    <w:rsid w:val="001A4A57"/>
    <w:rsid w:val="001A581B"/>
    <w:rsid w:val="001A5CDA"/>
    <w:rsid w:val="001A7047"/>
    <w:rsid w:val="001A7894"/>
    <w:rsid w:val="001B1B11"/>
    <w:rsid w:val="001B1C4F"/>
    <w:rsid w:val="001B200B"/>
    <w:rsid w:val="001B3614"/>
    <w:rsid w:val="001B3ADA"/>
    <w:rsid w:val="001B3B42"/>
    <w:rsid w:val="001B4A47"/>
    <w:rsid w:val="001B525C"/>
    <w:rsid w:val="001B64F3"/>
    <w:rsid w:val="001B6526"/>
    <w:rsid w:val="001B7DAC"/>
    <w:rsid w:val="001C00E7"/>
    <w:rsid w:val="001C0253"/>
    <w:rsid w:val="001C0A91"/>
    <w:rsid w:val="001C26F1"/>
    <w:rsid w:val="001C2B50"/>
    <w:rsid w:val="001C2CFD"/>
    <w:rsid w:val="001C2E7E"/>
    <w:rsid w:val="001C34D1"/>
    <w:rsid w:val="001C391C"/>
    <w:rsid w:val="001C398F"/>
    <w:rsid w:val="001C4630"/>
    <w:rsid w:val="001C4F0C"/>
    <w:rsid w:val="001C4FBF"/>
    <w:rsid w:val="001C5288"/>
    <w:rsid w:val="001C59BB"/>
    <w:rsid w:val="001C5CA4"/>
    <w:rsid w:val="001C79CA"/>
    <w:rsid w:val="001D05EA"/>
    <w:rsid w:val="001D0D5E"/>
    <w:rsid w:val="001D1708"/>
    <w:rsid w:val="001D2F41"/>
    <w:rsid w:val="001D3443"/>
    <w:rsid w:val="001D3526"/>
    <w:rsid w:val="001D3D95"/>
    <w:rsid w:val="001D41F5"/>
    <w:rsid w:val="001D440A"/>
    <w:rsid w:val="001D58B6"/>
    <w:rsid w:val="001D5A34"/>
    <w:rsid w:val="001D5FE1"/>
    <w:rsid w:val="001D66CD"/>
    <w:rsid w:val="001D6812"/>
    <w:rsid w:val="001D6B66"/>
    <w:rsid w:val="001D6C15"/>
    <w:rsid w:val="001D72D8"/>
    <w:rsid w:val="001D7F08"/>
    <w:rsid w:val="001E013D"/>
    <w:rsid w:val="001E02B9"/>
    <w:rsid w:val="001E056C"/>
    <w:rsid w:val="001E09A9"/>
    <w:rsid w:val="001E1531"/>
    <w:rsid w:val="001E1829"/>
    <w:rsid w:val="001E25F7"/>
    <w:rsid w:val="001E28D9"/>
    <w:rsid w:val="001E63EB"/>
    <w:rsid w:val="001E72B4"/>
    <w:rsid w:val="001F0237"/>
    <w:rsid w:val="001F0400"/>
    <w:rsid w:val="001F0C85"/>
    <w:rsid w:val="001F17B6"/>
    <w:rsid w:val="001F2002"/>
    <w:rsid w:val="001F25AB"/>
    <w:rsid w:val="001F2A54"/>
    <w:rsid w:val="001F32F4"/>
    <w:rsid w:val="001F4726"/>
    <w:rsid w:val="001F499A"/>
    <w:rsid w:val="001F7DC4"/>
    <w:rsid w:val="0020039C"/>
    <w:rsid w:val="002008A5"/>
    <w:rsid w:val="00200B2E"/>
    <w:rsid w:val="00200D0A"/>
    <w:rsid w:val="002020AD"/>
    <w:rsid w:val="002023B2"/>
    <w:rsid w:val="0020243D"/>
    <w:rsid w:val="00202999"/>
    <w:rsid w:val="00203BD7"/>
    <w:rsid w:val="002047DF"/>
    <w:rsid w:val="002051A9"/>
    <w:rsid w:val="00205972"/>
    <w:rsid w:val="00205C8D"/>
    <w:rsid w:val="002065D7"/>
    <w:rsid w:val="002068BB"/>
    <w:rsid w:val="00206A1E"/>
    <w:rsid w:val="00207361"/>
    <w:rsid w:val="0020759B"/>
    <w:rsid w:val="00207A8F"/>
    <w:rsid w:val="00211C05"/>
    <w:rsid w:val="002120EE"/>
    <w:rsid w:val="00212339"/>
    <w:rsid w:val="002128CF"/>
    <w:rsid w:val="00212C3B"/>
    <w:rsid w:val="00214205"/>
    <w:rsid w:val="00215233"/>
    <w:rsid w:val="0021564D"/>
    <w:rsid w:val="00215A6F"/>
    <w:rsid w:val="002170C3"/>
    <w:rsid w:val="0022007F"/>
    <w:rsid w:val="0022128A"/>
    <w:rsid w:val="002213AF"/>
    <w:rsid w:val="00221593"/>
    <w:rsid w:val="00221A79"/>
    <w:rsid w:val="00221ABA"/>
    <w:rsid w:val="00222127"/>
    <w:rsid w:val="0022251A"/>
    <w:rsid w:val="00223055"/>
    <w:rsid w:val="00223CC9"/>
    <w:rsid w:val="0022493C"/>
    <w:rsid w:val="00225CA7"/>
    <w:rsid w:val="00226546"/>
    <w:rsid w:val="00227438"/>
    <w:rsid w:val="00232CFD"/>
    <w:rsid w:val="002330C6"/>
    <w:rsid w:val="00233B22"/>
    <w:rsid w:val="00233C0A"/>
    <w:rsid w:val="002342FC"/>
    <w:rsid w:val="0023448E"/>
    <w:rsid w:val="00234923"/>
    <w:rsid w:val="002349F1"/>
    <w:rsid w:val="00234D48"/>
    <w:rsid w:val="00235C49"/>
    <w:rsid w:val="00235C6A"/>
    <w:rsid w:val="002367CB"/>
    <w:rsid w:val="00237FE3"/>
    <w:rsid w:val="00240BB1"/>
    <w:rsid w:val="0024105E"/>
    <w:rsid w:val="00241ADE"/>
    <w:rsid w:val="00241B05"/>
    <w:rsid w:val="00241E54"/>
    <w:rsid w:val="00242E66"/>
    <w:rsid w:val="00242EB3"/>
    <w:rsid w:val="002437F4"/>
    <w:rsid w:val="00243A73"/>
    <w:rsid w:val="00243B99"/>
    <w:rsid w:val="00244ADE"/>
    <w:rsid w:val="00244BEC"/>
    <w:rsid w:val="00245AF3"/>
    <w:rsid w:val="00246316"/>
    <w:rsid w:val="0025010B"/>
    <w:rsid w:val="002504BA"/>
    <w:rsid w:val="00250905"/>
    <w:rsid w:val="00252255"/>
    <w:rsid w:val="002524BD"/>
    <w:rsid w:val="0025258B"/>
    <w:rsid w:val="00252ADA"/>
    <w:rsid w:val="00254540"/>
    <w:rsid w:val="00254C9C"/>
    <w:rsid w:val="00256CE4"/>
    <w:rsid w:val="00257044"/>
    <w:rsid w:val="00257C2F"/>
    <w:rsid w:val="00260FB7"/>
    <w:rsid w:val="0026179F"/>
    <w:rsid w:val="002618DD"/>
    <w:rsid w:val="00261974"/>
    <w:rsid w:val="00261FB8"/>
    <w:rsid w:val="002622DF"/>
    <w:rsid w:val="0026234C"/>
    <w:rsid w:val="00262378"/>
    <w:rsid w:val="00262D00"/>
    <w:rsid w:val="00262F62"/>
    <w:rsid w:val="00263388"/>
    <w:rsid w:val="0026391F"/>
    <w:rsid w:val="00264187"/>
    <w:rsid w:val="002644DE"/>
    <w:rsid w:val="00264D24"/>
    <w:rsid w:val="0026534A"/>
    <w:rsid w:val="00265364"/>
    <w:rsid w:val="002657F9"/>
    <w:rsid w:val="00265F18"/>
    <w:rsid w:val="002669FD"/>
    <w:rsid w:val="002674B3"/>
    <w:rsid w:val="00267634"/>
    <w:rsid w:val="002679D9"/>
    <w:rsid w:val="00267C1C"/>
    <w:rsid w:val="002720FB"/>
    <w:rsid w:val="00272A73"/>
    <w:rsid w:val="00272E32"/>
    <w:rsid w:val="00273575"/>
    <w:rsid w:val="002737D1"/>
    <w:rsid w:val="0027387E"/>
    <w:rsid w:val="00274285"/>
    <w:rsid w:val="0027451A"/>
    <w:rsid w:val="00276797"/>
    <w:rsid w:val="00276C02"/>
    <w:rsid w:val="0027781A"/>
    <w:rsid w:val="002804A9"/>
    <w:rsid w:val="0028051E"/>
    <w:rsid w:val="00280A10"/>
    <w:rsid w:val="00281EC4"/>
    <w:rsid w:val="002822E8"/>
    <w:rsid w:val="00282373"/>
    <w:rsid w:val="002826E3"/>
    <w:rsid w:val="0028291D"/>
    <w:rsid w:val="00282C2A"/>
    <w:rsid w:val="00282E73"/>
    <w:rsid w:val="00283E6E"/>
    <w:rsid w:val="002863E5"/>
    <w:rsid w:val="00287232"/>
    <w:rsid w:val="002873CC"/>
    <w:rsid w:val="00287748"/>
    <w:rsid w:val="00290C27"/>
    <w:rsid w:val="00291EF3"/>
    <w:rsid w:val="00292745"/>
    <w:rsid w:val="00292844"/>
    <w:rsid w:val="00292DD6"/>
    <w:rsid w:val="002934B1"/>
    <w:rsid w:val="00294407"/>
    <w:rsid w:val="00295C59"/>
    <w:rsid w:val="002964B2"/>
    <w:rsid w:val="0029658E"/>
    <w:rsid w:val="002979B3"/>
    <w:rsid w:val="002A028A"/>
    <w:rsid w:val="002A07F0"/>
    <w:rsid w:val="002A08F1"/>
    <w:rsid w:val="002A1DF5"/>
    <w:rsid w:val="002A28F8"/>
    <w:rsid w:val="002A39DA"/>
    <w:rsid w:val="002A47C9"/>
    <w:rsid w:val="002A68D5"/>
    <w:rsid w:val="002A7681"/>
    <w:rsid w:val="002B0750"/>
    <w:rsid w:val="002B0A7A"/>
    <w:rsid w:val="002B159B"/>
    <w:rsid w:val="002B2742"/>
    <w:rsid w:val="002B2C2E"/>
    <w:rsid w:val="002B2E98"/>
    <w:rsid w:val="002B2EBF"/>
    <w:rsid w:val="002B32E3"/>
    <w:rsid w:val="002B604E"/>
    <w:rsid w:val="002B61E3"/>
    <w:rsid w:val="002B6249"/>
    <w:rsid w:val="002B6CC2"/>
    <w:rsid w:val="002C26E2"/>
    <w:rsid w:val="002C297A"/>
    <w:rsid w:val="002C3676"/>
    <w:rsid w:val="002C3D68"/>
    <w:rsid w:val="002C3D8C"/>
    <w:rsid w:val="002C4288"/>
    <w:rsid w:val="002C5066"/>
    <w:rsid w:val="002C59DE"/>
    <w:rsid w:val="002C5B6D"/>
    <w:rsid w:val="002C5FA2"/>
    <w:rsid w:val="002C6023"/>
    <w:rsid w:val="002C60C3"/>
    <w:rsid w:val="002C63BC"/>
    <w:rsid w:val="002C67C7"/>
    <w:rsid w:val="002C680B"/>
    <w:rsid w:val="002D069B"/>
    <w:rsid w:val="002D0788"/>
    <w:rsid w:val="002D167C"/>
    <w:rsid w:val="002D2B62"/>
    <w:rsid w:val="002D2E29"/>
    <w:rsid w:val="002D370F"/>
    <w:rsid w:val="002D3E78"/>
    <w:rsid w:val="002D4008"/>
    <w:rsid w:val="002D45CD"/>
    <w:rsid w:val="002D4CC8"/>
    <w:rsid w:val="002D4DFD"/>
    <w:rsid w:val="002D5292"/>
    <w:rsid w:val="002D55DF"/>
    <w:rsid w:val="002D5727"/>
    <w:rsid w:val="002D61F0"/>
    <w:rsid w:val="002D7E94"/>
    <w:rsid w:val="002D7F68"/>
    <w:rsid w:val="002E0AEE"/>
    <w:rsid w:val="002E18FC"/>
    <w:rsid w:val="002E19FA"/>
    <w:rsid w:val="002E1D33"/>
    <w:rsid w:val="002E1D5E"/>
    <w:rsid w:val="002E1DF5"/>
    <w:rsid w:val="002E1E9A"/>
    <w:rsid w:val="002E20A5"/>
    <w:rsid w:val="002E21A2"/>
    <w:rsid w:val="002E220E"/>
    <w:rsid w:val="002E2394"/>
    <w:rsid w:val="002E393C"/>
    <w:rsid w:val="002E3B4D"/>
    <w:rsid w:val="002E4216"/>
    <w:rsid w:val="002E6DEF"/>
    <w:rsid w:val="002E71B3"/>
    <w:rsid w:val="002E7B00"/>
    <w:rsid w:val="002F145B"/>
    <w:rsid w:val="002F158A"/>
    <w:rsid w:val="002F3532"/>
    <w:rsid w:val="002F3AC5"/>
    <w:rsid w:val="002F5419"/>
    <w:rsid w:val="002F5700"/>
    <w:rsid w:val="002F658D"/>
    <w:rsid w:val="002F7F5B"/>
    <w:rsid w:val="003004D3"/>
    <w:rsid w:val="00300C9B"/>
    <w:rsid w:val="00300D50"/>
    <w:rsid w:val="00301680"/>
    <w:rsid w:val="00301782"/>
    <w:rsid w:val="00301D6D"/>
    <w:rsid w:val="0030212F"/>
    <w:rsid w:val="00302CA6"/>
    <w:rsid w:val="00302FB2"/>
    <w:rsid w:val="00303D71"/>
    <w:rsid w:val="00304560"/>
    <w:rsid w:val="00304831"/>
    <w:rsid w:val="00304C04"/>
    <w:rsid w:val="00304D5C"/>
    <w:rsid w:val="00305AC6"/>
    <w:rsid w:val="00305B3F"/>
    <w:rsid w:val="00305BD5"/>
    <w:rsid w:val="00305E76"/>
    <w:rsid w:val="00305F22"/>
    <w:rsid w:val="003066B3"/>
    <w:rsid w:val="00306F23"/>
    <w:rsid w:val="00310ACC"/>
    <w:rsid w:val="00310D6C"/>
    <w:rsid w:val="00311CF4"/>
    <w:rsid w:val="003122B5"/>
    <w:rsid w:val="00312A23"/>
    <w:rsid w:val="0031343D"/>
    <w:rsid w:val="003145E4"/>
    <w:rsid w:val="00314812"/>
    <w:rsid w:val="00315304"/>
    <w:rsid w:val="00315946"/>
    <w:rsid w:val="00315FC8"/>
    <w:rsid w:val="003165DE"/>
    <w:rsid w:val="00316EB3"/>
    <w:rsid w:val="0031756B"/>
    <w:rsid w:val="0032001E"/>
    <w:rsid w:val="00320985"/>
    <w:rsid w:val="00320999"/>
    <w:rsid w:val="00321091"/>
    <w:rsid w:val="003212B8"/>
    <w:rsid w:val="00321722"/>
    <w:rsid w:val="00322B57"/>
    <w:rsid w:val="003235A4"/>
    <w:rsid w:val="00324B3F"/>
    <w:rsid w:val="00324CF5"/>
    <w:rsid w:val="00324F53"/>
    <w:rsid w:val="003265E9"/>
    <w:rsid w:val="003266F6"/>
    <w:rsid w:val="00326BAF"/>
    <w:rsid w:val="00327135"/>
    <w:rsid w:val="00327CD4"/>
    <w:rsid w:val="00330528"/>
    <w:rsid w:val="00331627"/>
    <w:rsid w:val="00333458"/>
    <w:rsid w:val="003334F1"/>
    <w:rsid w:val="003335A2"/>
    <w:rsid w:val="00333BC2"/>
    <w:rsid w:val="003346EC"/>
    <w:rsid w:val="00335D9E"/>
    <w:rsid w:val="00337B81"/>
    <w:rsid w:val="00337C2B"/>
    <w:rsid w:val="0034064B"/>
    <w:rsid w:val="00340E81"/>
    <w:rsid w:val="00341230"/>
    <w:rsid w:val="00341325"/>
    <w:rsid w:val="00341769"/>
    <w:rsid w:val="0034285B"/>
    <w:rsid w:val="003429A5"/>
    <w:rsid w:val="0034533A"/>
    <w:rsid w:val="00345722"/>
    <w:rsid w:val="003457FB"/>
    <w:rsid w:val="003474DE"/>
    <w:rsid w:val="00347DF0"/>
    <w:rsid w:val="00347F47"/>
    <w:rsid w:val="00350253"/>
    <w:rsid w:val="003507F7"/>
    <w:rsid w:val="003508E8"/>
    <w:rsid w:val="00351877"/>
    <w:rsid w:val="00352F08"/>
    <w:rsid w:val="00352F6B"/>
    <w:rsid w:val="0035347B"/>
    <w:rsid w:val="00355799"/>
    <w:rsid w:val="00355C77"/>
    <w:rsid w:val="00356688"/>
    <w:rsid w:val="00360C05"/>
    <w:rsid w:val="0036155F"/>
    <w:rsid w:val="00361B59"/>
    <w:rsid w:val="00364489"/>
    <w:rsid w:val="003649BD"/>
    <w:rsid w:val="003658EC"/>
    <w:rsid w:val="003668C5"/>
    <w:rsid w:val="003668FF"/>
    <w:rsid w:val="00366F93"/>
    <w:rsid w:val="00367828"/>
    <w:rsid w:val="00367D50"/>
    <w:rsid w:val="0037033D"/>
    <w:rsid w:val="00370F03"/>
    <w:rsid w:val="00371D69"/>
    <w:rsid w:val="00371FEA"/>
    <w:rsid w:val="00375323"/>
    <w:rsid w:val="003758BD"/>
    <w:rsid w:val="00376108"/>
    <w:rsid w:val="00376942"/>
    <w:rsid w:val="00376A0A"/>
    <w:rsid w:val="0038020C"/>
    <w:rsid w:val="00380263"/>
    <w:rsid w:val="0038230B"/>
    <w:rsid w:val="00382772"/>
    <w:rsid w:val="0038396F"/>
    <w:rsid w:val="0038448F"/>
    <w:rsid w:val="003848C3"/>
    <w:rsid w:val="003852D8"/>
    <w:rsid w:val="00385522"/>
    <w:rsid w:val="00385D24"/>
    <w:rsid w:val="00385EBF"/>
    <w:rsid w:val="00391105"/>
    <w:rsid w:val="003919EE"/>
    <w:rsid w:val="00391CC0"/>
    <w:rsid w:val="00391E1B"/>
    <w:rsid w:val="00391E45"/>
    <w:rsid w:val="003922DB"/>
    <w:rsid w:val="003931D2"/>
    <w:rsid w:val="00393DC2"/>
    <w:rsid w:val="00394DBE"/>
    <w:rsid w:val="003953BB"/>
    <w:rsid w:val="003957F7"/>
    <w:rsid w:val="00396B33"/>
    <w:rsid w:val="003971F1"/>
    <w:rsid w:val="00397CCF"/>
    <w:rsid w:val="003A000D"/>
    <w:rsid w:val="003A02B5"/>
    <w:rsid w:val="003A0C1B"/>
    <w:rsid w:val="003A0DAF"/>
    <w:rsid w:val="003A0DB1"/>
    <w:rsid w:val="003A0DB2"/>
    <w:rsid w:val="003A1A14"/>
    <w:rsid w:val="003A1B6E"/>
    <w:rsid w:val="003A219A"/>
    <w:rsid w:val="003A266B"/>
    <w:rsid w:val="003A3D61"/>
    <w:rsid w:val="003A5C30"/>
    <w:rsid w:val="003A6E29"/>
    <w:rsid w:val="003B0C54"/>
    <w:rsid w:val="003B2CF0"/>
    <w:rsid w:val="003B3274"/>
    <w:rsid w:val="003B329C"/>
    <w:rsid w:val="003B3561"/>
    <w:rsid w:val="003B3770"/>
    <w:rsid w:val="003B3F3D"/>
    <w:rsid w:val="003B3F7D"/>
    <w:rsid w:val="003B4F39"/>
    <w:rsid w:val="003B5354"/>
    <w:rsid w:val="003B5D1F"/>
    <w:rsid w:val="003B5DD6"/>
    <w:rsid w:val="003B79CF"/>
    <w:rsid w:val="003C0DFF"/>
    <w:rsid w:val="003C1439"/>
    <w:rsid w:val="003C1C5B"/>
    <w:rsid w:val="003C3B54"/>
    <w:rsid w:val="003C4DA7"/>
    <w:rsid w:val="003C5492"/>
    <w:rsid w:val="003C5D36"/>
    <w:rsid w:val="003C6210"/>
    <w:rsid w:val="003C6592"/>
    <w:rsid w:val="003C66D7"/>
    <w:rsid w:val="003C688E"/>
    <w:rsid w:val="003C6FA1"/>
    <w:rsid w:val="003D000A"/>
    <w:rsid w:val="003D0040"/>
    <w:rsid w:val="003D0AD8"/>
    <w:rsid w:val="003D0C5C"/>
    <w:rsid w:val="003D1426"/>
    <w:rsid w:val="003D2585"/>
    <w:rsid w:val="003D25CF"/>
    <w:rsid w:val="003D28C7"/>
    <w:rsid w:val="003D391A"/>
    <w:rsid w:val="003D3A4B"/>
    <w:rsid w:val="003D3ED5"/>
    <w:rsid w:val="003D3F12"/>
    <w:rsid w:val="003D4AD6"/>
    <w:rsid w:val="003D651F"/>
    <w:rsid w:val="003D66F2"/>
    <w:rsid w:val="003E0002"/>
    <w:rsid w:val="003E10F3"/>
    <w:rsid w:val="003E1455"/>
    <w:rsid w:val="003E1794"/>
    <w:rsid w:val="003E20D6"/>
    <w:rsid w:val="003E2433"/>
    <w:rsid w:val="003E26FD"/>
    <w:rsid w:val="003E2B64"/>
    <w:rsid w:val="003E39C0"/>
    <w:rsid w:val="003E3C24"/>
    <w:rsid w:val="003E4966"/>
    <w:rsid w:val="003E49D8"/>
    <w:rsid w:val="003E5383"/>
    <w:rsid w:val="003E55D0"/>
    <w:rsid w:val="003E5AFC"/>
    <w:rsid w:val="003E5B37"/>
    <w:rsid w:val="003E6A4B"/>
    <w:rsid w:val="003E73CA"/>
    <w:rsid w:val="003E7875"/>
    <w:rsid w:val="003E7AD5"/>
    <w:rsid w:val="003E7B2D"/>
    <w:rsid w:val="003F14F1"/>
    <w:rsid w:val="003F1623"/>
    <w:rsid w:val="003F1BF2"/>
    <w:rsid w:val="003F2133"/>
    <w:rsid w:val="003F2338"/>
    <w:rsid w:val="003F51E9"/>
    <w:rsid w:val="003F55F9"/>
    <w:rsid w:val="003F5A56"/>
    <w:rsid w:val="003F5E69"/>
    <w:rsid w:val="003F6E92"/>
    <w:rsid w:val="003F6EE2"/>
    <w:rsid w:val="003F7A01"/>
    <w:rsid w:val="003F7D3C"/>
    <w:rsid w:val="00400296"/>
    <w:rsid w:val="00400B8B"/>
    <w:rsid w:val="00400E42"/>
    <w:rsid w:val="0040284F"/>
    <w:rsid w:val="00404314"/>
    <w:rsid w:val="004062DC"/>
    <w:rsid w:val="00406627"/>
    <w:rsid w:val="00406C14"/>
    <w:rsid w:val="004075B1"/>
    <w:rsid w:val="0041167F"/>
    <w:rsid w:val="004132D1"/>
    <w:rsid w:val="00413CF6"/>
    <w:rsid w:val="00413F1E"/>
    <w:rsid w:val="0041401C"/>
    <w:rsid w:val="004147F0"/>
    <w:rsid w:val="004163F1"/>
    <w:rsid w:val="004166B8"/>
    <w:rsid w:val="00416977"/>
    <w:rsid w:val="00416D0E"/>
    <w:rsid w:val="0042093B"/>
    <w:rsid w:val="00420ECC"/>
    <w:rsid w:val="00421052"/>
    <w:rsid w:val="00421A91"/>
    <w:rsid w:val="00421C93"/>
    <w:rsid w:val="0042259E"/>
    <w:rsid w:val="0042586F"/>
    <w:rsid w:val="00426284"/>
    <w:rsid w:val="004268BE"/>
    <w:rsid w:val="00427AF7"/>
    <w:rsid w:val="00430049"/>
    <w:rsid w:val="004308A7"/>
    <w:rsid w:val="00432DC1"/>
    <w:rsid w:val="00432F5A"/>
    <w:rsid w:val="00433565"/>
    <w:rsid w:val="0043378F"/>
    <w:rsid w:val="00434063"/>
    <w:rsid w:val="00435492"/>
    <w:rsid w:val="0043560C"/>
    <w:rsid w:val="00435718"/>
    <w:rsid w:val="00435B42"/>
    <w:rsid w:val="00435DE4"/>
    <w:rsid w:val="004379CA"/>
    <w:rsid w:val="00437D34"/>
    <w:rsid w:val="00437D94"/>
    <w:rsid w:val="00437DBF"/>
    <w:rsid w:val="00440000"/>
    <w:rsid w:val="00441766"/>
    <w:rsid w:val="00441EDC"/>
    <w:rsid w:val="004420A9"/>
    <w:rsid w:val="00442179"/>
    <w:rsid w:val="00442F8C"/>
    <w:rsid w:val="00443CB8"/>
    <w:rsid w:val="0044430D"/>
    <w:rsid w:val="00444611"/>
    <w:rsid w:val="0044526E"/>
    <w:rsid w:val="0044584F"/>
    <w:rsid w:val="00446C07"/>
    <w:rsid w:val="00446C1C"/>
    <w:rsid w:val="00447139"/>
    <w:rsid w:val="00447483"/>
    <w:rsid w:val="004474D7"/>
    <w:rsid w:val="00447CBA"/>
    <w:rsid w:val="004504D7"/>
    <w:rsid w:val="00450DE8"/>
    <w:rsid w:val="004512EC"/>
    <w:rsid w:val="00451C07"/>
    <w:rsid w:val="00451E2C"/>
    <w:rsid w:val="00452D3E"/>
    <w:rsid w:val="00453087"/>
    <w:rsid w:val="00453640"/>
    <w:rsid w:val="00453E69"/>
    <w:rsid w:val="004547C5"/>
    <w:rsid w:val="0045507A"/>
    <w:rsid w:val="00455CF8"/>
    <w:rsid w:val="0045610D"/>
    <w:rsid w:val="00457033"/>
    <w:rsid w:val="00457177"/>
    <w:rsid w:val="0045793A"/>
    <w:rsid w:val="004602F2"/>
    <w:rsid w:val="004607AA"/>
    <w:rsid w:val="00460AD3"/>
    <w:rsid w:val="00460B82"/>
    <w:rsid w:val="00460CCD"/>
    <w:rsid w:val="00461C80"/>
    <w:rsid w:val="00461C8F"/>
    <w:rsid w:val="00462035"/>
    <w:rsid w:val="0046306F"/>
    <w:rsid w:val="004630FB"/>
    <w:rsid w:val="004634F6"/>
    <w:rsid w:val="00463964"/>
    <w:rsid w:val="0046494B"/>
    <w:rsid w:val="00464B9C"/>
    <w:rsid w:val="004675C8"/>
    <w:rsid w:val="00467BEF"/>
    <w:rsid w:val="00470100"/>
    <w:rsid w:val="004709B8"/>
    <w:rsid w:val="004716E9"/>
    <w:rsid w:val="0047386D"/>
    <w:rsid w:val="00473E82"/>
    <w:rsid w:val="00474859"/>
    <w:rsid w:val="0047543D"/>
    <w:rsid w:val="00475794"/>
    <w:rsid w:val="00475EFD"/>
    <w:rsid w:val="00476C2B"/>
    <w:rsid w:val="00477750"/>
    <w:rsid w:val="00477911"/>
    <w:rsid w:val="004819C6"/>
    <w:rsid w:val="00481F68"/>
    <w:rsid w:val="00482B92"/>
    <w:rsid w:val="00483297"/>
    <w:rsid w:val="004846D7"/>
    <w:rsid w:val="00485398"/>
    <w:rsid w:val="0048542F"/>
    <w:rsid w:val="00486022"/>
    <w:rsid w:val="00486057"/>
    <w:rsid w:val="00486450"/>
    <w:rsid w:val="00486C7C"/>
    <w:rsid w:val="00486F16"/>
    <w:rsid w:val="0048716D"/>
    <w:rsid w:val="00487218"/>
    <w:rsid w:val="0049116B"/>
    <w:rsid w:val="004911CE"/>
    <w:rsid w:val="00491E41"/>
    <w:rsid w:val="00492940"/>
    <w:rsid w:val="00492A05"/>
    <w:rsid w:val="004930A4"/>
    <w:rsid w:val="00493945"/>
    <w:rsid w:val="00495B77"/>
    <w:rsid w:val="00496BA7"/>
    <w:rsid w:val="00497BF1"/>
    <w:rsid w:val="004A11E0"/>
    <w:rsid w:val="004A20E0"/>
    <w:rsid w:val="004A2B0B"/>
    <w:rsid w:val="004A3109"/>
    <w:rsid w:val="004A35D4"/>
    <w:rsid w:val="004A4588"/>
    <w:rsid w:val="004A45C1"/>
    <w:rsid w:val="004A4950"/>
    <w:rsid w:val="004A4E16"/>
    <w:rsid w:val="004A55B8"/>
    <w:rsid w:val="004A6AC1"/>
    <w:rsid w:val="004A7207"/>
    <w:rsid w:val="004A7C22"/>
    <w:rsid w:val="004A7FE2"/>
    <w:rsid w:val="004B010D"/>
    <w:rsid w:val="004B0899"/>
    <w:rsid w:val="004B1D7C"/>
    <w:rsid w:val="004B24B7"/>
    <w:rsid w:val="004B3EA9"/>
    <w:rsid w:val="004B5652"/>
    <w:rsid w:val="004B69D4"/>
    <w:rsid w:val="004B7B1F"/>
    <w:rsid w:val="004B7C45"/>
    <w:rsid w:val="004C1435"/>
    <w:rsid w:val="004C17D0"/>
    <w:rsid w:val="004C2C23"/>
    <w:rsid w:val="004C2E59"/>
    <w:rsid w:val="004C3E51"/>
    <w:rsid w:val="004C4723"/>
    <w:rsid w:val="004C5173"/>
    <w:rsid w:val="004C575E"/>
    <w:rsid w:val="004C6292"/>
    <w:rsid w:val="004C647F"/>
    <w:rsid w:val="004C69F9"/>
    <w:rsid w:val="004C721F"/>
    <w:rsid w:val="004C76A8"/>
    <w:rsid w:val="004D00D1"/>
    <w:rsid w:val="004D0D5A"/>
    <w:rsid w:val="004D1D98"/>
    <w:rsid w:val="004D26A6"/>
    <w:rsid w:val="004D3ADA"/>
    <w:rsid w:val="004D443E"/>
    <w:rsid w:val="004D473A"/>
    <w:rsid w:val="004D5F11"/>
    <w:rsid w:val="004D6687"/>
    <w:rsid w:val="004D674F"/>
    <w:rsid w:val="004D6F25"/>
    <w:rsid w:val="004D7094"/>
    <w:rsid w:val="004D76A8"/>
    <w:rsid w:val="004D7895"/>
    <w:rsid w:val="004E00A6"/>
    <w:rsid w:val="004E05F3"/>
    <w:rsid w:val="004E10AA"/>
    <w:rsid w:val="004E1923"/>
    <w:rsid w:val="004E3184"/>
    <w:rsid w:val="004E3A6E"/>
    <w:rsid w:val="004E40D1"/>
    <w:rsid w:val="004E71EB"/>
    <w:rsid w:val="004E73AF"/>
    <w:rsid w:val="004E7418"/>
    <w:rsid w:val="004F0AD7"/>
    <w:rsid w:val="004F0F1B"/>
    <w:rsid w:val="004F2517"/>
    <w:rsid w:val="004F2F18"/>
    <w:rsid w:val="004F3DA1"/>
    <w:rsid w:val="004F5D08"/>
    <w:rsid w:val="004F6277"/>
    <w:rsid w:val="004F6D0A"/>
    <w:rsid w:val="004F727E"/>
    <w:rsid w:val="004F772E"/>
    <w:rsid w:val="00500A99"/>
    <w:rsid w:val="005013CC"/>
    <w:rsid w:val="0050143D"/>
    <w:rsid w:val="00502612"/>
    <w:rsid w:val="00502F76"/>
    <w:rsid w:val="00503EAD"/>
    <w:rsid w:val="00504095"/>
    <w:rsid w:val="005051D1"/>
    <w:rsid w:val="005071BA"/>
    <w:rsid w:val="005074C7"/>
    <w:rsid w:val="00507A3C"/>
    <w:rsid w:val="005106B3"/>
    <w:rsid w:val="005108EE"/>
    <w:rsid w:val="005109E1"/>
    <w:rsid w:val="00510FD4"/>
    <w:rsid w:val="005119FC"/>
    <w:rsid w:val="00511AE6"/>
    <w:rsid w:val="005120C4"/>
    <w:rsid w:val="00514220"/>
    <w:rsid w:val="00514D19"/>
    <w:rsid w:val="00515213"/>
    <w:rsid w:val="00515389"/>
    <w:rsid w:val="0051574E"/>
    <w:rsid w:val="005173A2"/>
    <w:rsid w:val="00517ED9"/>
    <w:rsid w:val="00520042"/>
    <w:rsid w:val="00520B83"/>
    <w:rsid w:val="00520F02"/>
    <w:rsid w:val="005217D1"/>
    <w:rsid w:val="00522522"/>
    <w:rsid w:val="00522F3D"/>
    <w:rsid w:val="00523604"/>
    <w:rsid w:val="00524436"/>
    <w:rsid w:val="00525376"/>
    <w:rsid w:val="00525426"/>
    <w:rsid w:val="005257D7"/>
    <w:rsid w:val="0052607E"/>
    <w:rsid w:val="0052709D"/>
    <w:rsid w:val="00527799"/>
    <w:rsid w:val="00530A89"/>
    <w:rsid w:val="005315EB"/>
    <w:rsid w:val="00531C36"/>
    <w:rsid w:val="005328ED"/>
    <w:rsid w:val="005330B4"/>
    <w:rsid w:val="0053555C"/>
    <w:rsid w:val="0053738B"/>
    <w:rsid w:val="00537FEB"/>
    <w:rsid w:val="00540057"/>
    <w:rsid w:val="00540B47"/>
    <w:rsid w:val="00541362"/>
    <w:rsid w:val="00542712"/>
    <w:rsid w:val="00542A79"/>
    <w:rsid w:val="00542AC7"/>
    <w:rsid w:val="005438CA"/>
    <w:rsid w:val="00544040"/>
    <w:rsid w:val="0054549F"/>
    <w:rsid w:val="00545E3D"/>
    <w:rsid w:val="005463D8"/>
    <w:rsid w:val="00546475"/>
    <w:rsid w:val="00546C2C"/>
    <w:rsid w:val="00546F79"/>
    <w:rsid w:val="005470FE"/>
    <w:rsid w:val="005472EE"/>
    <w:rsid w:val="005474B9"/>
    <w:rsid w:val="0054765F"/>
    <w:rsid w:val="0054778D"/>
    <w:rsid w:val="00547B56"/>
    <w:rsid w:val="005506A9"/>
    <w:rsid w:val="0055078D"/>
    <w:rsid w:val="005509AC"/>
    <w:rsid w:val="00550CEF"/>
    <w:rsid w:val="00550DE2"/>
    <w:rsid w:val="00551949"/>
    <w:rsid w:val="00552133"/>
    <w:rsid w:val="005527C7"/>
    <w:rsid w:val="00555651"/>
    <w:rsid w:val="00556C1D"/>
    <w:rsid w:val="00557819"/>
    <w:rsid w:val="00557AC3"/>
    <w:rsid w:val="005642D9"/>
    <w:rsid w:val="00564B71"/>
    <w:rsid w:val="00565B3E"/>
    <w:rsid w:val="00566B6A"/>
    <w:rsid w:val="005675F5"/>
    <w:rsid w:val="00567FC0"/>
    <w:rsid w:val="00570FF6"/>
    <w:rsid w:val="0057121C"/>
    <w:rsid w:val="005715E4"/>
    <w:rsid w:val="0057253C"/>
    <w:rsid w:val="0057360E"/>
    <w:rsid w:val="005737A4"/>
    <w:rsid w:val="005740EC"/>
    <w:rsid w:val="005746ED"/>
    <w:rsid w:val="00574CD5"/>
    <w:rsid w:val="00574F29"/>
    <w:rsid w:val="00574F3A"/>
    <w:rsid w:val="00575931"/>
    <w:rsid w:val="00576022"/>
    <w:rsid w:val="00576251"/>
    <w:rsid w:val="005762C5"/>
    <w:rsid w:val="00576470"/>
    <w:rsid w:val="00576D0C"/>
    <w:rsid w:val="00576ED8"/>
    <w:rsid w:val="005773EB"/>
    <w:rsid w:val="00577BE4"/>
    <w:rsid w:val="0058542C"/>
    <w:rsid w:val="005864AB"/>
    <w:rsid w:val="00587723"/>
    <w:rsid w:val="00591BB0"/>
    <w:rsid w:val="0059371C"/>
    <w:rsid w:val="005938DA"/>
    <w:rsid w:val="00593E05"/>
    <w:rsid w:val="0059644D"/>
    <w:rsid w:val="00597619"/>
    <w:rsid w:val="00597B3E"/>
    <w:rsid w:val="005A0A29"/>
    <w:rsid w:val="005A0AA0"/>
    <w:rsid w:val="005A0B48"/>
    <w:rsid w:val="005A15BF"/>
    <w:rsid w:val="005A295E"/>
    <w:rsid w:val="005A2BF4"/>
    <w:rsid w:val="005A30FE"/>
    <w:rsid w:val="005A3140"/>
    <w:rsid w:val="005A320D"/>
    <w:rsid w:val="005A34AB"/>
    <w:rsid w:val="005A49AC"/>
    <w:rsid w:val="005A55F2"/>
    <w:rsid w:val="005A60F2"/>
    <w:rsid w:val="005A651A"/>
    <w:rsid w:val="005A652A"/>
    <w:rsid w:val="005A7C41"/>
    <w:rsid w:val="005B2939"/>
    <w:rsid w:val="005B30D5"/>
    <w:rsid w:val="005B33D8"/>
    <w:rsid w:val="005B4040"/>
    <w:rsid w:val="005B4606"/>
    <w:rsid w:val="005B5EA9"/>
    <w:rsid w:val="005B6051"/>
    <w:rsid w:val="005B608A"/>
    <w:rsid w:val="005B6546"/>
    <w:rsid w:val="005C0BE4"/>
    <w:rsid w:val="005C1A5B"/>
    <w:rsid w:val="005C1B50"/>
    <w:rsid w:val="005C2111"/>
    <w:rsid w:val="005C38C8"/>
    <w:rsid w:val="005C53F4"/>
    <w:rsid w:val="005C58EC"/>
    <w:rsid w:val="005C5AFE"/>
    <w:rsid w:val="005C64B3"/>
    <w:rsid w:val="005C6A53"/>
    <w:rsid w:val="005C6F06"/>
    <w:rsid w:val="005D0128"/>
    <w:rsid w:val="005D03F4"/>
    <w:rsid w:val="005D123D"/>
    <w:rsid w:val="005D15AC"/>
    <w:rsid w:val="005D2253"/>
    <w:rsid w:val="005D273F"/>
    <w:rsid w:val="005D330C"/>
    <w:rsid w:val="005D37A1"/>
    <w:rsid w:val="005E07A2"/>
    <w:rsid w:val="005E0D72"/>
    <w:rsid w:val="005E0FDF"/>
    <w:rsid w:val="005E3404"/>
    <w:rsid w:val="005E3A9A"/>
    <w:rsid w:val="005E62F3"/>
    <w:rsid w:val="005E6C72"/>
    <w:rsid w:val="005E77AF"/>
    <w:rsid w:val="005E783E"/>
    <w:rsid w:val="005F17F9"/>
    <w:rsid w:val="005F46D6"/>
    <w:rsid w:val="005F4FE0"/>
    <w:rsid w:val="005F5660"/>
    <w:rsid w:val="005F65D2"/>
    <w:rsid w:val="005F66CA"/>
    <w:rsid w:val="005F744B"/>
    <w:rsid w:val="005F775E"/>
    <w:rsid w:val="006002FD"/>
    <w:rsid w:val="0060094B"/>
    <w:rsid w:val="00600D9A"/>
    <w:rsid w:val="006010C3"/>
    <w:rsid w:val="00601132"/>
    <w:rsid w:val="00601668"/>
    <w:rsid w:val="00601B6A"/>
    <w:rsid w:val="0060285B"/>
    <w:rsid w:val="00603091"/>
    <w:rsid w:val="00604C95"/>
    <w:rsid w:val="00604CEC"/>
    <w:rsid w:val="0060639D"/>
    <w:rsid w:val="006066F3"/>
    <w:rsid w:val="006069CB"/>
    <w:rsid w:val="00606D3D"/>
    <w:rsid w:val="00607A2C"/>
    <w:rsid w:val="00607E40"/>
    <w:rsid w:val="006103D8"/>
    <w:rsid w:val="00610D8B"/>
    <w:rsid w:val="00610E47"/>
    <w:rsid w:val="00610FF7"/>
    <w:rsid w:val="0061158E"/>
    <w:rsid w:val="00611737"/>
    <w:rsid w:val="00611F3E"/>
    <w:rsid w:val="00612CE8"/>
    <w:rsid w:val="00612E05"/>
    <w:rsid w:val="00612F93"/>
    <w:rsid w:val="00613877"/>
    <w:rsid w:val="00613886"/>
    <w:rsid w:val="00613BC3"/>
    <w:rsid w:val="00614194"/>
    <w:rsid w:val="00614647"/>
    <w:rsid w:val="00614EAC"/>
    <w:rsid w:val="00615B98"/>
    <w:rsid w:val="00616630"/>
    <w:rsid w:val="006167C7"/>
    <w:rsid w:val="006171EE"/>
    <w:rsid w:val="00617F85"/>
    <w:rsid w:val="00622DA3"/>
    <w:rsid w:val="00623E8F"/>
    <w:rsid w:val="00624117"/>
    <w:rsid w:val="00625405"/>
    <w:rsid w:val="00626D0C"/>
    <w:rsid w:val="00626E78"/>
    <w:rsid w:val="006276B9"/>
    <w:rsid w:val="006302FE"/>
    <w:rsid w:val="006309AD"/>
    <w:rsid w:val="00631882"/>
    <w:rsid w:val="006319D7"/>
    <w:rsid w:val="00631E65"/>
    <w:rsid w:val="0063273F"/>
    <w:rsid w:val="006329D8"/>
    <w:rsid w:val="00632C59"/>
    <w:rsid w:val="00632EAF"/>
    <w:rsid w:val="00634CBA"/>
    <w:rsid w:val="00634EDA"/>
    <w:rsid w:val="00635787"/>
    <w:rsid w:val="0063682C"/>
    <w:rsid w:val="00637988"/>
    <w:rsid w:val="00637B86"/>
    <w:rsid w:val="00640030"/>
    <w:rsid w:val="00640714"/>
    <w:rsid w:val="00640BF0"/>
    <w:rsid w:val="006411EB"/>
    <w:rsid w:val="00642006"/>
    <w:rsid w:val="006429E6"/>
    <w:rsid w:val="00642C34"/>
    <w:rsid w:val="0064300C"/>
    <w:rsid w:val="00644867"/>
    <w:rsid w:val="00644DEE"/>
    <w:rsid w:val="00645961"/>
    <w:rsid w:val="00647E7E"/>
    <w:rsid w:val="0065011E"/>
    <w:rsid w:val="00651873"/>
    <w:rsid w:val="00652287"/>
    <w:rsid w:val="0065276F"/>
    <w:rsid w:val="00652904"/>
    <w:rsid w:val="00652DB2"/>
    <w:rsid w:val="006537DD"/>
    <w:rsid w:val="00653934"/>
    <w:rsid w:val="00653E5E"/>
    <w:rsid w:val="00653F9B"/>
    <w:rsid w:val="0065414D"/>
    <w:rsid w:val="00656769"/>
    <w:rsid w:val="00656924"/>
    <w:rsid w:val="00660C94"/>
    <w:rsid w:val="00661A9E"/>
    <w:rsid w:val="00661CF9"/>
    <w:rsid w:val="006620A8"/>
    <w:rsid w:val="0066274F"/>
    <w:rsid w:val="00662AFA"/>
    <w:rsid w:val="00663896"/>
    <w:rsid w:val="006647A8"/>
    <w:rsid w:val="00664A26"/>
    <w:rsid w:val="00667C84"/>
    <w:rsid w:val="006719BB"/>
    <w:rsid w:val="006728AB"/>
    <w:rsid w:val="00673069"/>
    <w:rsid w:val="006734A9"/>
    <w:rsid w:val="006742F1"/>
    <w:rsid w:val="00675C85"/>
    <w:rsid w:val="00677709"/>
    <w:rsid w:val="0067772E"/>
    <w:rsid w:val="00680367"/>
    <w:rsid w:val="006820EA"/>
    <w:rsid w:val="00682782"/>
    <w:rsid w:val="00682899"/>
    <w:rsid w:val="00682C82"/>
    <w:rsid w:val="00682E07"/>
    <w:rsid w:val="00683B1D"/>
    <w:rsid w:val="006842AA"/>
    <w:rsid w:val="006851E4"/>
    <w:rsid w:val="00685B96"/>
    <w:rsid w:val="00685C60"/>
    <w:rsid w:val="00685DFD"/>
    <w:rsid w:val="00686069"/>
    <w:rsid w:val="0068635C"/>
    <w:rsid w:val="00686B6E"/>
    <w:rsid w:val="00687F6C"/>
    <w:rsid w:val="00690D93"/>
    <w:rsid w:val="00690FD5"/>
    <w:rsid w:val="00691543"/>
    <w:rsid w:val="00692570"/>
    <w:rsid w:val="0069328C"/>
    <w:rsid w:val="00693B5A"/>
    <w:rsid w:val="006940C1"/>
    <w:rsid w:val="00694BD8"/>
    <w:rsid w:val="00694DBF"/>
    <w:rsid w:val="00695420"/>
    <w:rsid w:val="00695765"/>
    <w:rsid w:val="00695942"/>
    <w:rsid w:val="00696072"/>
    <w:rsid w:val="006965A3"/>
    <w:rsid w:val="006A097C"/>
    <w:rsid w:val="006A0C9D"/>
    <w:rsid w:val="006A22EA"/>
    <w:rsid w:val="006A2AD0"/>
    <w:rsid w:val="006A2E05"/>
    <w:rsid w:val="006A3126"/>
    <w:rsid w:val="006A3569"/>
    <w:rsid w:val="006A5144"/>
    <w:rsid w:val="006A61BF"/>
    <w:rsid w:val="006A6B6E"/>
    <w:rsid w:val="006A739A"/>
    <w:rsid w:val="006A778E"/>
    <w:rsid w:val="006B20D5"/>
    <w:rsid w:val="006B2901"/>
    <w:rsid w:val="006B4A37"/>
    <w:rsid w:val="006B4AA5"/>
    <w:rsid w:val="006B4C83"/>
    <w:rsid w:val="006B5194"/>
    <w:rsid w:val="006B7351"/>
    <w:rsid w:val="006C0D83"/>
    <w:rsid w:val="006C1328"/>
    <w:rsid w:val="006C16F2"/>
    <w:rsid w:val="006C3405"/>
    <w:rsid w:val="006C4260"/>
    <w:rsid w:val="006C4EA5"/>
    <w:rsid w:val="006C59B1"/>
    <w:rsid w:val="006C634D"/>
    <w:rsid w:val="006C69DF"/>
    <w:rsid w:val="006C6ECB"/>
    <w:rsid w:val="006C74F5"/>
    <w:rsid w:val="006D0A69"/>
    <w:rsid w:val="006D0B7B"/>
    <w:rsid w:val="006D470C"/>
    <w:rsid w:val="006D49A8"/>
    <w:rsid w:val="006D4F10"/>
    <w:rsid w:val="006D6F5E"/>
    <w:rsid w:val="006D7810"/>
    <w:rsid w:val="006E0662"/>
    <w:rsid w:val="006E1DAC"/>
    <w:rsid w:val="006E1FDB"/>
    <w:rsid w:val="006E282B"/>
    <w:rsid w:val="006E39F8"/>
    <w:rsid w:val="006E4215"/>
    <w:rsid w:val="006E4393"/>
    <w:rsid w:val="006E58E4"/>
    <w:rsid w:val="006E5AC1"/>
    <w:rsid w:val="006E654F"/>
    <w:rsid w:val="006E6C2E"/>
    <w:rsid w:val="006E6ED4"/>
    <w:rsid w:val="006E7875"/>
    <w:rsid w:val="006E7ABB"/>
    <w:rsid w:val="006E7DCD"/>
    <w:rsid w:val="006E7E54"/>
    <w:rsid w:val="006F08BD"/>
    <w:rsid w:val="006F12D9"/>
    <w:rsid w:val="006F139D"/>
    <w:rsid w:val="006F1D47"/>
    <w:rsid w:val="006F2B52"/>
    <w:rsid w:val="006F2CF4"/>
    <w:rsid w:val="006F3366"/>
    <w:rsid w:val="006F3447"/>
    <w:rsid w:val="006F39C6"/>
    <w:rsid w:val="006F3BF2"/>
    <w:rsid w:val="006F3DF1"/>
    <w:rsid w:val="006F44A3"/>
    <w:rsid w:val="006F44BC"/>
    <w:rsid w:val="006F63E1"/>
    <w:rsid w:val="006F6C11"/>
    <w:rsid w:val="006F71E1"/>
    <w:rsid w:val="006F72C5"/>
    <w:rsid w:val="006F7D1A"/>
    <w:rsid w:val="006F7FCF"/>
    <w:rsid w:val="00700616"/>
    <w:rsid w:val="00700ACD"/>
    <w:rsid w:val="00702562"/>
    <w:rsid w:val="0070324B"/>
    <w:rsid w:val="00705613"/>
    <w:rsid w:val="007057A7"/>
    <w:rsid w:val="00706205"/>
    <w:rsid w:val="0070641A"/>
    <w:rsid w:val="007077E9"/>
    <w:rsid w:val="00710897"/>
    <w:rsid w:val="007117E7"/>
    <w:rsid w:val="00711D6E"/>
    <w:rsid w:val="00713401"/>
    <w:rsid w:val="00713860"/>
    <w:rsid w:val="007138FF"/>
    <w:rsid w:val="00714348"/>
    <w:rsid w:val="007143D9"/>
    <w:rsid w:val="0071498F"/>
    <w:rsid w:val="00716401"/>
    <w:rsid w:val="007174E9"/>
    <w:rsid w:val="0071763C"/>
    <w:rsid w:val="00717C1F"/>
    <w:rsid w:val="007204D9"/>
    <w:rsid w:val="0072052C"/>
    <w:rsid w:val="007205E5"/>
    <w:rsid w:val="00720A50"/>
    <w:rsid w:val="00720A54"/>
    <w:rsid w:val="00720BB9"/>
    <w:rsid w:val="00720D34"/>
    <w:rsid w:val="0072128D"/>
    <w:rsid w:val="007215E3"/>
    <w:rsid w:val="00721694"/>
    <w:rsid w:val="007218AF"/>
    <w:rsid w:val="007219FA"/>
    <w:rsid w:val="00721C93"/>
    <w:rsid w:val="00722626"/>
    <w:rsid w:val="00722CBF"/>
    <w:rsid w:val="0072325F"/>
    <w:rsid w:val="00723262"/>
    <w:rsid w:val="007238A2"/>
    <w:rsid w:val="00723E98"/>
    <w:rsid w:val="00725014"/>
    <w:rsid w:val="007250E5"/>
    <w:rsid w:val="00725CA6"/>
    <w:rsid w:val="00725FB0"/>
    <w:rsid w:val="007265EF"/>
    <w:rsid w:val="00727A8F"/>
    <w:rsid w:val="00727AC5"/>
    <w:rsid w:val="00727C1D"/>
    <w:rsid w:val="00727D68"/>
    <w:rsid w:val="00730277"/>
    <w:rsid w:val="007315CE"/>
    <w:rsid w:val="007315E1"/>
    <w:rsid w:val="00731BB3"/>
    <w:rsid w:val="00731C57"/>
    <w:rsid w:val="00731EA1"/>
    <w:rsid w:val="00732640"/>
    <w:rsid w:val="00732892"/>
    <w:rsid w:val="00733E5B"/>
    <w:rsid w:val="00733F86"/>
    <w:rsid w:val="00734806"/>
    <w:rsid w:val="0073672C"/>
    <w:rsid w:val="00736CDE"/>
    <w:rsid w:val="00737125"/>
    <w:rsid w:val="00737E34"/>
    <w:rsid w:val="0074036C"/>
    <w:rsid w:val="00740E18"/>
    <w:rsid w:val="0074130D"/>
    <w:rsid w:val="007416B4"/>
    <w:rsid w:val="0074241C"/>
    <w:rsid w:val="007427DF"/>
    <w:rsid w:val="00743395"/>
    <w:rsid w:val="00743841"/>
    <w:rsid w:val="007438A8"/>
    <w:rsid w:val="0074515F"/>
    <w:rsid w:val="00745C7F"/>
    <w:rsid w:val="00745F2E"/>
    <w:rsid w:val="0074753F"/>
    <w:rsid w:val="00747C66"/>
    <w:rsid w:val="007500DD"/>
    <w:rsid w:val="007504DB"/>
    <w:rsid w:val="007507FD"/>
    <w:rsid w:val="00751501"/>
    <w:rsid w:val="00752457"/>
    <w:rsid w:val="007535AE"/>
    <w:rsid w:val="00753E58"/>
    <w:rsid w:val="00754F20"/>
    <w:rsid w:val="00754F9B"/>
    <w:rsid w:val="00755143"/>
    <w:rsid w:val="007554E9"/>
    <w:rsid w:val="007559C0"/>
    <w:rsid w:val="00756169"/>
    <w:rsid w:val="00757214"/>
    <w:rsid w:val="00757643"/>
    <w:rsid w:val="00757F76"/>
    <w:rsid w:val="00760BA8"/>
    <w:rsid w:val="00760F03"/>
    <w:rsid w:val="007622D0"/>
    <w:rsid w:val="00764069"/>
    <w:rsid w:val="00764218"/>
    <w:rsid w:val="00764576"/>
    <w:rsid w:val="00764F20"/>
    <w:rsid w:val="00765BDE"/>
    <w:rsid w:val="00766590"/>
    <w:rsid w:val="00766C13"/>
    <w:rsid w:val="00767278"/>
    <w:rsid w:val="0076796B"/>
    <w:rsid w:val="007679B9"/>
    <w:rsid w:val="00767D09"/>
    <w:rsid w:val="007701CA"/>
    <w:rsid w:val="00770874"/>
    <w:rsid w:val="00770BAC"/>
    <w:rsid w:val="007712CC"/>
    <w:rsid w:val="0077134C"/>
    <w:rsid w:val="00771522"/>
    <w:rsid w:val="00771C5B"/>
    <w:rsid w:val="0077277F"/>
    <w:rsid w:val="00772B53"/>
    <w:rsid w:val="007735D0"/>
    <w:rsid w:val="00773AF6"/>
    <w:rsid w:val="00774092"/>
    <w:rsid w:val="00775453"/>
    <w:rsid w:val="007764FC"/>
    <w:rsid w:val="007768A4"/>
    <w:rsid w:val="00776A42"/>
    <w:rsid w:val="00777018"/>
    <w:rsid w:val="00777638"/>
    <w:rsid w:val="007778A6"/>
    <w:rsid w:val="00777BAD"/>
    <w:rsid w:val="0078070B"/>
    <w:rsid w:val="00781786"/>
    <w:rsid w:val="00781988"/>
    <w:rsid w:val="00782929"/>
    <w:rsid w:val="007843FD"/>
    <w:rsid w:val="007847DB"/>
    <w:rsid w:val="00785403"/>
    <w:rsid w:val="00785847"/>
    <w:rsid w:val="00785BDD"/>
    <w:rsid w:val="00790564"/>
    <w:rsid w:val="007915C0"/>
    <w:rsid w:val="0079321D"/>
    <w:rsid w:val="00793693"/>
    <w:rsid w:val="0079371E"/>
    <w:rsid w:val="0079376E"/>
    <w:rsid w:val="00793BA9"/>
    <w:rsid w:val="00793FF6"/>
    <w:rsid w:val="007945B0"/>
    <w:rsid w:val="00795590"/>
    <w:rsid w:val="00795F74"/>
    <w:rsid w:val="007970CF"/>
    <w:rsid w:val="00797879"/>
    <w:rsid w:val="007A074E"/>
    <w:rsid w:val="007A1F3D"/>
    <w:rsid w:val="007A2114"/>
    <w:rsid w:val="007A39E5"/>
    <w:rsid w:val="007A5597"/>
    <w:rsid w:val="007A6350"/>
    <w:rsid w:val="007B0925"/>
    <w:rsid w:val="007B0D1D"/>
    <w:rsid w:val="007B1635"/>
    <w:rsid w:val="007B17CD"/>
    <w:rsid w:val="007B297A"/>
    <w:rsid w:val="007B32B9"/>
    <w:rsid w:val="007B33E4"/>
    <w:rsid w:val="007B53CF"/>
    <w:rsid w:val="007B7400"/>
    <w:rsid w:val="007C0BF7"/>
    <w:rsid w:val="007C1211"/>
    <w:rsid w:val="007C1957"/>
    <w:rsid w:val="007C214F"/>
    <w:rsid w:val="007C25DC"/>
    <w:rsid w:val="007C2C2B"/>
    <w:rsid w:val="007C311A"/>
    <w:rsid w:val="007C481C"/>
    <w:rsid w:val="007C4908"/>
    <w:rsid w:val="007C6770"/>
    <w:rsid w:val="007C7298"/>
    <w:rsid w:val="007D101A"/>
    <w:rsid w:val="007D12E0"/>
    <w:rsid w:val="007D16DA"/>
    <w:rsid w:val="007D1A67"/>
    <w:rsid w:val="007D1F25"/>
    <w:rsid w:val="007D2793"/>
    <w:rsid w:val="007D27A4"/>
    <w:rsid w:val="007D4422"/>
    <w:rsid w:val="007D5F66"/>
    <w:rsid w:val="007D6145"/>
    <w:rsid w:val="007D6326"/>
    <w:rsid w:val="007D6EDD"/>
    <w:rsid w:val="007E03CE"/>
    <w:rsid w:val="007E0A5D"/>
    <w:rsid w:val="007E0C10"/>
    <w:rsid w:val="007E0D7E"/>
    <w:rsid w:val="007E119B"/>
    <w:rsid w:val="007E12CF"/>
    <w:rsid w:val="007E453F"/>
    <w:rsid w:val="007E476D"/>
    <w:rsid w:val="007E51B1"/>
    <w:rsid w:val="007E59EF"/>
    <w:rsid w:val="007E6232"/>
    <w:rsid w:val="007E6AC7"/>
    <w:rsid w:val="007F1A71"/>
    <w:rsid w:val="007F2723"/>
    <w:rsid w:val="007F27F8"/>
    <w:rsid w:val="007F2AB9"/>
    <w:rsid w:val="007F32A8"/>
    <w:rsid w:val="007F3F5B"/>
    <w:rsid w:val="007F4B3D"/>
    <w:rsid w:val="007F4ECE"/>
    <w:rsid w:val="007F5378"/>
    <w:rsid w:val="007F5D3B"/>
    <w:rsid w:val="007F6FAA"/>
    <w:rsid w:val="007F7452"/>
    <w:rsid w:val="007F76A6"/>
    <w:rsid w:val="007F7F24"/>
    <w:rsid w:val="00800265"/>
    <w:rsid w:val="00801258"/>
    <w:rsid w:val="0080232D"/>
    <w:rsid w:val="00802497"/>
    <w:rsid w:val="00802BD2"/>
    <w:rsid w:val="00802C25"/>
    <w:rsid w:val="00803288"/>
    <w:rsid w:val="00803B3B"/>
    <w:rsid w:val="00804F97"/>
    <w:rsid w:val="00805B62"/>
    <w:rsid w:val="008062F8"/>
    <w:rsid w:val="00806833"/>
    <w:rsid w:val="0081007F"/>
    <w:rsid w:val="00810093"/>
    <w:rsid w:val="00810421"/>
    <w:rsid w:val="008111FD"/>
    <w:rsid w:val="00811285"/>
    <w:rsid w:val="008126F9"/>
    <w:rsid w:val="00812C16"/>
    <w:rsid w:val="00813008"/>
    <w:rsid w:val="0081355B"/>
    <w:rsid w:val="00813F0C"/>
    <w:rsid w:val="008142A5"/>
    <w:rsid w:val="0081457C"/>
    <w:rsid w:val="008146D2"/>
    <w:rsid w:val="00815146"/>
    <w:rsid w:val="008152EF"/>
    <w:rsid w:val="008159FF"/>
    <w:rsid w:val="00816555"/>
    <w:rsid w:val="0081714D"/>
    <w:rsid w:val="00817AA2"/>
    <w:rsid w:val="00820271"/>
    <w:rsid w:val="0082122B"/>
    <w:rsid w:val="008216E5"/>
    <w:rsid w:val="0082177D"/>
    <w:rsid w:val="00821D63"/>
    <w:rsid w:val="00821FDC"/>
    <w:rsid w:val="00822C02"/>
    <w:rsid w:val="0082371A"/>
    <w:rsid w:val="00824EF2"/>
    <w:rsid w:val="008273A2"/>
    <w:rsid w:val="00827EBB"/>
    <w:rsid w:val="008300AB"/>
    <w:rsid w:val="00830167"/>
    <w:rsid w:val="00830307"/>
    <w:rsid w:val="008307D3"/>
    <w:rsid w:val="0083213D"/>
    <w:rsid w:val="008324A0"/>
    <w:rsid w:val="00832759"/>
    <w:rsid w:val="00832A0B"/>
    <w:rsid w:val="00833EA1"/>
    <w:rsid w:val="00834241"/>
    <w:rsid w:val="00834F01"/>
    <w:rsid w:val="00835199"/>
    <w:rsid w:val="008357B3"/>
    <w:rsid w:val="00835F6B"/>
    <w:rsid w:val="00835F93"/>
    <w:rsid w:val="008372B1"/>
    <w:rsid w:val="00837492"/>
    <w:rsid w:val="008376E1"/>
    <w:rsid w:val="008378C4"/>
    <w:rsid w:val="0083797C"/>
    <w:rsid w:val="00837EFD"/>
    <w:rsid w:val="00840EB4"/>
    <w:rsid w:val="00841EF6"/>
    <w:rsid w:val="008425BE"/>
    <w:rsid w:val="0084309B"/>
    <w:rsid w:val="00843102"/>
    <w:rsid w:val="008441D2"/>
    <w:rsid w:val="0084584C"/>
    <w:rsid w:val="00845859"/>
    <w:rsid w:val="008459E7"/>
    <w:rsid w:val="00845BBF"/>
    <w:rsid w:val="00846F2F"/>
    <w:rsid w:val="00847775"/>
    <w:rsid w:val="0085001E"/>
    <w:rsid w:val="00851BC3"/>
    <w:rsid w:val="00851F1A"/>
    <w:rsid w:val="00852B9A"/>
    <w:rsid w:val="0085376C"/>
    <w:rsid w:val="00854A58"/>
    <w:rsid w:val="00855148"/>
    <w:rsid w:val="00855394"/>
    <w:rsid w:val="0085551F"/>
    <w:rsid w:val="008561CB"/>
    <w:rsid w:val="00856CD9"/>
    <w:rsid w:val="00857403"/>
    <w:rsid w:val="00857C75"/>
    <w:rsid w:val="00857CB4"/>
    <w:rsid w:val="008611D0"/>
    <w:rsid w:val="00862151"/>
    <w:rsid w:val="00863663"/>
    <w:rsid w:val="0086401C"/>
    <w:rsid w:val="00864358"/>
    <w:rsid w:val="0086466A"/>
    <w:rsid w:val="0086490A"/>
    <w:rsid w:val="008659CE"/>
    <w:rsid w:val="008669B0"/>
    <w:rsid w:val="00866AE6"/>
    <w:rsid w:val="00870939"/>
    <w:rsid w:val="008718F8"/>
    <w:rsid w:val="00871BA5"/>
    <w:rsid w:val="0087301E"/>
    <w:rsid w:val="00873F51"/>
    <w:rsid w:val="00875C4B"/>
    <w:rsid w:val="00876C66"/>
    <w:rsid w:val="008771A0"/>
    <w:rsid w:val="00880587"/>
    <w:rsid w:val="00881AF3"/>
    <w:rsid w:val="00882892"/>
    <w:rsid w:val="00883317"/>
    <w:rsid w:val="00884A76"/>
    <w:rsid w:val="00884FEA"/>
    <w:rsid w:val="0088522A"/>
    <w:rsid w:val="00886F1C"/>
    <w:rsid w:val="00886F47"/>
    <w:rsid w:val="0088722D"/>
    <w:rsid w:val="00887765"/>
    <w:rsid w:val="008879C2"/>
    <w:rsid w:val="008903C3"/>
    <w:rsid w:val="008905B0"/>
    <w:rsid w:val="00891BF2"/>
    <w:rsid w:val="00891EB4"/>
    <w:rsid w:val="00892C0E"/>
    <w:rsid w:val="00892DC5"/>
    <w:rsid w:val="00893228"/>
    <w:rsid w:val="00893567"/>
    <w:rsid w:val="00893A8C"/>
    <w:rsid w:val="00893D27"/>
    <w:rsid w:val="008958D7"/>
    <w:rsid w:val="00897A3B"/>
    <w:rsid w:val="00897F92"/>
    <w:rsid w:val="008A01FE"/>
    <w:rsid w:val="008A04D7"/>
    <w:rsid w:val="008A0896"/>
    <w:rsid w:val="008A0A67"/>
    <w:rsid w:val="008A19A4"/>
    <w:rsid w:val="008A1A43"/>
    <w:rsid w:val="008A1C01"/>
    <w:rsid w:val="008A2418"/>
    <w:rsid w:val="008A4489"/>
    <w:rsid w:val="008A52FF"/>
    <w:rsid w:val="008A59BA"/>
    <w:rsid w:val="008A74F2"/>
    <w:rsid w:val="008A7FFB"/>
    <w:rsid w:val="008B0209"/>
    <w:rsid w:val="008B11F1"/>
    <w:rsid w:val="008B14EC"/>
    <w:rsid w:val="008B18AB"/>
    <w:rsid w:val="008B1FAD"/>
    <w:rsid w:val="008B2399"/>
    <w:rsid w:val="008B2EE8"/>
    <w:rsid w:val="008B3946"/>
    <w:rsid w:val="008B418C"/>
    <w:rsid w:val="008B5C7F"/>
    <w:rsid w:val="008B6856"/>
    <w:rsid w:val="008B69C0"/>
    <w:rsid w:val="008B798D"/>
    <w:rsid w:val="008B799F"/>
    <w:rsid w:val="008C03F7"/>
    <w:rsid w:val="008C0574"/>
    <w:rsid w:val="008C1133"/>
    <w:rsid w:val="008C11D3"/>
    <w:rsid w:val="008C21B2"/>
    <w:rsid w:val="008C2550"/>
    <w:rsid w:val="008C279C"/>
    <w:rsid w:val="008C311B"/>
    <w:rsid w:val="008C4610"/>
    <w:rsid w:val="008C4A97"/>
    <w:rsid w:val="008C530A"/>
    <w:rsid w:val="008C53CB"/>
    <w:rsid w:val="008C677B"/>
    <w:rsid w:val="008C696C"/>
    <w:rsid w:val="008D0309"/>
    <w:rsid w:val="008D051C"/>
    <w:rsid w:val="008D1D2D"/>
    <w:rsid w:val="008D1DDC"/>
    <w:rsid w:val="008D2EF5"/>
    <w:rsid w:val="008D40F7"/>
    <w:rsid w:val="008D4994"/>
    <w:rsid w:val="008D5E1B"/>
    <w:rsid w:val="008D5FC8"/>
    <w:rsid w:val="008D6656"/>
    <w:rsid w:val="008D6F1B"/>
    <w:rsid w:val="008D779E"/>
    <w:rsid w:val="008D7D55"/>
    <w:rsid w:val="008E00D9"/>
    <w:rsid w:val="008E08EE"/>
    <w:rsid w:val="008E0C95"/>
    <w:rsid w:val="008E2A7A"/>
    <w:rsid w:val="008E2F6E"/>
    <w:rsid w:val="008E34AD"/>
    <w:rsid w:val="008E46E8"/>
    <w:rsid w:val="008E6847"/>
    <w:rsid w:val="008E6935"/>
    <w:rsid w:val="008F0016"/>
    <w:rsid w:val="008F025B"/>
    <w:rsid w:val="008F0598"/>
    <w:rsid w:val="008F05D8"/>
    <w:rsid w:val="008F1364"/>
    <w:rsid w:val="008F14E7"/>
    <w:rsid w:val="008F16F9"/>
    <w:rsid w:val="008F1F72"/>
    <w:rsid w:val="008F266B"/>
    <w:rsid w:val="008F38BF"/>
    <w:rsid w:val="008F4189"/>
    <w:rsid w:val="008F5430"/>
    <w:rsid w:val="008F759F"/>
    <w:rsid w:val="0090009C"/>
    <w:rsid w:val="00900607"/>
    <w:rsid w:val="009006DE"/>
    <w:rsid w:val="0090110E"/>
    <w:rsid w:val="00901DFD"/>
    <w:rsid w:val="00902A82"/>
    <w:rsid w:val="009030CB"/>
    <w:rsid w:val="00903E08"/>
    <w:rsid w:val="009047CA"/>
    <w:rsid w:val="00904C59"/>
    <w:rsid w:val="009063A7"/>
    <w:rsid w:val="00906F3C"/>
    <w:rsid w:val="00907237"/>
    <w:rsid w:val="00910166"/>
    <w:rsid w:val="009113F5"/>
    <w:rsid w:val="00911491"/>
    <w:rsid w:val="00912709"/>
    <w:rsid w:val="009147B0"/>
    <w:rsid w:val="00915534"/>
    <w:rsid w:val="00915BF0"/>
    <w:rsid w:val="00915F1E"/>
    <w:rsid w:val="00916812"/>
    <w:rsid w:val="009169E9"/>
    <w:rsid w:val="00917E3B"/>
    <w:rsid w:val="00920C74"/>
    <w:rsid w:val="00920EE0"/>
    <w:rsid w:val="00922193"/>
    <w:rsid w:val="00922DFC"/>
    <w:rsid w:val="009232AA"/>
    <w:rsid w:val="0092339C"/>
    <w:rsid w:val="0092342C"/>
    <w:rsid w:val="009249E6"/>
    <w:rsid w:val="00924E24"/>
    <w:rsid w:val="0092532A"/>
    <w:rsid w:val="00925CA4"/>
    <w:rsid w:val="00926B44"/>
    <w:rsid w:val="0092736F"/>
    <w:rsid w:val="00930C61"/>
    <w:rsid w:val="00931094"/>
    <w:rsid w:val="00931344"/>
    <w:rsid w:val="00932429"/>
    <w:rsid w:val="009325F5"/>
    <w:rsid w:val="00932A3D"/>
    <w:rsid w:val="00932BD5"/>
    <w:rsid w:val="00933D3A"/>
    <w:rsid w:val="00934F11"/>
    <w:rsid w:val="00935599"/>
    <w:rsid w:val="00935C4C"/>
    <w:rsid w:val="00936669"/>
    <w:rsid w:val="009378AE"/>
    <w:rsid w:val="0094133D"/>
    <w:rsid w:val="00941EEF"/>
    <w:rsid w:val="00942F84"/>
    <w:rsid w:val="00942F88"/>
    <w:rsid w:val="0094522A"/>
    <w:rsid w:val="009461A3"/>
    <w:rsid w:val="0094663E"/>
    <w:rsid w:val="009469F2"/>
    <w:rsid w:val="00946AE2"/>
    <w:rsid w:val="00946DCB"/>
    <w:rsid w:val="0094758E"/>
    <w:rsid w:val="009475D5"/>
    <w:rsid w:val="0094781C"/>
    <w:rsid w:val="009502B0"/>
    <w:rsid w:val="00950816"/>
    <w:rsid w:val="00954010"/>
    <w:rsid w:val="00954504"/>
    <w:rsid w:val="00954BFE"/>
    <w:rsid w:val="00955838"/>
    <w:rsid w:val="00955A57"/>
    <w:rsid w:val="009576F3"/>
    <w:rsid w:val="009578C0"/>
    <w:rsid w:val="00960AF2"/>
    <w:rsid w:val="00960BCC"/>
    <w:rsid w:val="009619E9"/>
    <w:rsid w:val="00962430"/>
    <w:rsid w:val="009629E5"/>
    <w:rsid w:val="00964395"/>
    <w:rsid w:val="0096446C"/>
    <w:rsid w:val="00964F3B"/>
    <w:rsid w:val="00964F8D"/>
    <w:rsid w:val="009652D2"/>
    <w:rsid w:val="00966212"/>
    <w:rsid w:val="009663D7"/>
    <w:rsid w:val="0096698E"/>
    <w:rsid w:val="00966A44"/>
    <w:rsid w:val="00967D38"/>
    <w:rsid w:val="0097110E"/>
    <w:rsid w:val="009711AB"/>
    <w:rsid w:val="00972057"/>
    <w:rsid w:val="009724E7"/>
    <w:rsid w:val="0097378F"/>
    <w:rsid w:val="00973BFF"/>
    <w:rsid w:val="00975ECC"/>
    <w:rsid w:val="00976B08"/>
    <w:rsid w:val="009776E8"/>
    <w:rsid w:val="00980D6C"/>
    <w:rsid w:val="0098135C"/>
    <w:rsid w:val="00982029"/>
    <w:rsid w:val="00982EEE"/>
    <w:rsid w:val="00983973"/>
    <w:rsid w:val="0098416E"/>
    <w:rsid w:val="00985172"/>
    <w:rsid w:val="00985462"/>
    <w:rsid w:val="009862C2"/>
    <w:rsid w:val="00987011"/>
    <w:rsid w:val="009872B6"/>
    <w:rsid w:val="0098778C"/>
    <w:rsid w:val="00987C51"/>
    <w:rsid w:val="00987FB4"/>
    <w:rsid w:val="0099189E"/>
    <w:rsid w:val="00991C44"/>
    <w:rsid w:val="009924CC"/>
    <w:rsid w:val="0099294D"/>
    <w:rsid w:val="00992BBE"/>
    <w:rsid w:val="009936AD"/>
    <w:rsid w:val="00993DDA"/>
    <w:rsid w:val="00995212"/>
    <w:rsid w:val="00995576"/>
    <w:rsid w:val="00996781"/>
    <w:rsid w:val="00996997"/>
    <w:rsid w:val="009A0D12"/>
    <w:rsid w:val="009A2AAC"/>
    <w:rsid w:val="009A3392"/>
    <w:rsid w:val="009A42DA"/>
    <w:rsid w:val="009A5768"/>
    <w:rsid w:val="009A5912"/>
    <w:rsid w:val="009A6CAC"/>
    <w:rsid w:val="009A7758"/>
    <w:rsid w:val="009A7927"/>
    <w:rsid w:val="009A792C"/>
    <w:rsid w:val="009A7E89"/>
    <w:rsid w:val="009A7F0B"/>
    <w:rsid w:val="009B016D"/>
    <w:rsid w:val="009B1725"/>
    <w:rsid w:val="009B191E"/>
    <w:rsid w:val="009B19CF"/>
    <w:rsid w:val="009B1F72"/>
    <w:rsid w:val="009B2A00"/>
    <w:rsid w:val="009B3391"/>
    <w:rsid w:val="009B3557"/>
    <w:rsid w:val="009B39BB"/>
    <w:rsid w:val="009B3E9D"/>
    <w:rsid w:val="009B6721"/>
    <w:rsid w:val="009B7C32"/>
    <w:rsid w:val="009C027B"/>
    <w:rsid w:val="009C03E0"/>
    <w:rsid w:val="009C18F0"/>
    <w:rsid w:val="009C1A4C"/>
    <w:rsid w:val="009C2641"/>
    <w:rsid w:val="009C3F06"/>
    <w:rsid w:val="009C437D"/>
    <w:rsid w:val="009C451C"/>
    <w:rsid w:val="009C4BD7"/>
    <w:rsid w:val="009C4FA3"/>
    <w:rsid w:val="009C6202"/>
    <w:rsid w:val="009C63BF"/>
    <w:rsid w:val="009C67E8"/>
    <w:rsid w:val="009C6B92"/>
    <w:rsid w:val="009C6C52"/>
    <w:rsid w:val="009C6DAE"/>
    <w:rsid w:val="009C7A75"/>
    <w:rsid w:val="009D0954"/>
    <w:rsid w:val="009D0989"/>
    <w:rsid w:val="009D1481"/>
    <w:rsid w:val="009D28E3"/>
    <w:rsid w:val="009D2AE8"/>
    <w:rsid w:val="009D363F"/>
    <w:rsid w:val="009D4604"/>
    <w:rsid w:val="009D4AC6"/>
    <w:rsid w:val="009D61DA"/>
    <w:rsid w:val="009D6906"/>
    <w:rsid w:val="009D743C"/>
    <w:rsid w:val="009D758A"/>
    <w:rsid w:val="009D7964"/>
    <w:rsid w:val="009E03C4"/>
    <w:rsid w:val="009E10AF"/>
    <w:rsid w:val="009E114E"/>
    <w:rsid w:val="009E2040"/>
    <w:rsid w:val="009E2241"/>
    <w:rsid w:val="009E2397"/>
    <w:rsid w:val="009E2F0D"/>
    <w:rsid w:val="009E32C4"/>
    <w:rsid w:val="009E3D53"/>
    <w:rsid w:val="009E4295"/>
    <w:rsid w:val="009E58E1"/>
    <w:rsid w:val="009E59C5"/>
    <w:rsid w:val="009E6BC7"/>
    <w:rsid w:val="009E7010"/>
    <w:rsid w:val="009E7AFE"/>
    <w:rsid w:val="009E7D3A"/>
    <w:rsid w:val="009F0174"/>
    <w:rsid w:val="009F04DD"/>
    <w:rsid w:val="009F0FDA"/>
    <w:rsid w:val="009F13F5"/>
    <w:rsid w:val="009F2C23"/>
    <w:rsid w:val="009F3AC5"/>
    <w:rsid w:val="009F4C09"/>
    <w:rsid w:val="009F6377"/>
    <w:rsid w:val="009F7025"/>
    <w:rsid w:val="009F710A"/>
    <w:rsid w:val="00A00D9C"/>
    <w:rsid w:val="00A01994"/>
    <w:rsid w:val="00A01C7B"/>
    <w:rsid w:val="00A0311A"/>
    <w:rsid w:val="00A0623F"/>
    <w:rsid w:val="00A065B7"/>
    <w:rsid w:val="00A06CD4"/>
    <w:rsid w:val="00A076E2"/>
    <w:rsid w:val="00A123DD"/>
    <w:rsid w:val="00A134DC"/>
    <w:rsid w:val="00A1356A"/>
    <w:rsid w:val="00A14A86"/>
    <w:rsid w:val="00A165BA"/>
    <w:rsid w:val="00A17167"/>
    <w:rsid w:val="00A1752C"/>
    <w:rsid w:val="00A17A60"/>
    <w:rsid w:val="00A20140"/>
    <w:rsid w:val="00A20B73"/>
    <w:rsid w:val="00A21918"/>
    <w:rsid w:val="00A22186"/>
    <w:rsid w:val="00A22EEE"/>
    <w:rsid w:val="00A23488"/>
    <w:rsid w:val="00A2384E"/>
    <w:rsid w:val="00A25991"/>
    <w:rsid w:val="00A26BE6"/>
    <w:rsid w:val="00A30C78"/>
    <w:rsid w:val="00A3143F"/>
    <w:rsid w:val="00A3176D"/>
    <w:rsid w:val="00A31844"/>
    <w:rsid w:val="00A33EFC"/>
    <w:rsid w:val="00A33F10"/>
    <w:rsid w:val="00A3415E"/>
    <w:rsid w:val="00A34B5F"/>
    <w:rsid w:val="00A36A75"/>
    <w:rsid w:val="00A37353"/>
    <w:rsid w:val="00A400AF"/>
    <w:rsid w:val="00A40BEF"/>
    <w:rsid w:val="00A41295"/>
    <w:rsid w:val="00A4192B"/>
    <w:rsid w:val="00A41CBC"/>
    <w:rsid w:val="00A450C6"/>
    <w:rsid w:val="00A4585E"/>
    <w:rsid w:val="00A45C75"/>
    <w:rsid w:val="00A46936"/>
    <w:rsid w:val="00A46C02"/>
    <w:rsid w:val="00A471F5"/>
    <w:rsid w:val="00A4730E"/>
    <w:rsid w:val="00A47E64"/>
    <w:rsid w:val="00A502E8"/>
    <w:rsid w:val="00A50C10"/>
    <w:rsid w:val="00A50D1A"/>
    <w:rsid w:val="00A51F0A"/>
    <w:rsid w:val="00A52D07"/>
    <w:rsid w:val="00A5323D"/>
    <w:rsid w:val="00A53882"/>
    <w:rsid w:val="00A5469E"/>
    <w:rsid w:val="00A54C8F"/>
    <w:rsid w:val="00A553EE"/>
    <w:rsid w:val="00A56CF3"/>
    <w:rsid w:val="00A56E2C"/>
    <w:rsid w:val="00A60723"/>
    <w:rsid w:val="00A612EB"/>
    <w:rsid w:val="00A61BF0"/>
    <w:rsid w:val="00A61C85"/>
    <w:rsid w:val="00A61FC2"/>
    <w:rsid w:val="00A62219"/>
    <w:rsid w:val="00A62D18"/>
    <w:rsid w:val="00A62E83"/>
    <w:rsid w:val="00A62FFC"/>
    <w:rsid w:val="00A6361B"/>
    <w:rsid w:val="00A64107"/>
    <w:rsid w:val="00A642F5"/>
    <w:rsid w:val="00A64EF6"/>
    <w:rsid w:val="00A6744E"/>
    <w:rsid w:val="00A67C42"/>
    <w:rsid w:val="00A718D8"/>
    <w:rsid w:val="00A71E14"/>
    <w:rsid w:val="00A72552"/>
    <w:rsid w:val="00A72DD5"/>
    <w:rsid w:val="00A73032"/>
    <w:rsid w:val="00A73EFF"/>
    <w:rsid w:val="00A7439F"/>
    <w:rsid w:val="00A74BA2"/>
    <w:rsid w:val="00A751B8"/>
    <w:rsid w:val="00A76092"/>
    <w:rsid w:val="00A763C5"/>
    <w:rsid w:val="00A7726D"/>
    <w:rsid w:val="00A77C11"/>
    <w:rsid w:val="00A80791"/>
    <w:rsid w:val="00A813B6"/>
    <w:rsid w:val="00A8210D"/>
    <w:rsid w:val="00A821BE"/>
    <w:rsid w:val="00A82537"/>
    <w:rsid w:val="00A83042"/>
    <w:rsid w:val="00A83477"/>
    <w:rsid w:val="00A83754"/>
    <w:rsid w:val="00A845F7"/>
    <w:rsid w:val="00A848A9"/>
    <w:rsid w:val="00A848CE"/>
    <w:rsid w:val="00A84C4B"/>
    <w:rsid w:val="00A84C9C"/>
    <w:rsid w:val="00A8543E"/>
    <w:rsid w:val="00A85633"/>
    <w:rsid w:val="00A8566F"/>
    <w:rsid w:val="00A86E7B"/>
    <w:rsid w:val="00A87D70"/>
    <w:rsid w:val="00A87E79"/>
    <w:rsid w:val="00A9019A"/>
    <w:rsid w:val="00A90755"/>
    <w:rsid w:val="00A907AB"/>
    <w:rsid w:val="00A90AE9"/>
    <w:rsid w:val="00A927E2"/>
    <w:rsid w:val="00A93034"/>
    <w:rsid w:val="00A939F0"/>
    <w:rsid w:val="00A93E25"/>
    <w:rsid w:val="00A94E7A"/>
    <w:rsid w:val="00A95C83"/>
    <w:rsid w:val="00A967E2"/>
    <w:rsid w:val="00A96842"/>
    <w:rsid w:val="00A96C41"/>
    <w:rsid w:val="00A977AE"/>
    <w:rsid w:val="00A977DD"/>
    <w:rsid w:val="00A97824"/>
    <w:rsid w:val="00A97BD6"/>
    <w:rsid w:val="00AA0090"/>
    <w:rsid w:val="00AA1028"/>
    <w:rsid w:val="00AA1147"/>
    <w:rsid w:val="00AA160B"/>
    <w:rsid w:val="00AA2710"/>
    <w:rsid w:val="00AA3460"/>
    <w:rsid w:val="00AA3EF2"/>
    <w:rsid w:val="00AA454B"/>
    <w:rsid w:val="00AA5410"/>
    <w:rsid w:val="00AA5E8E"/>
    <w:rsid w:val="00AA67DB"/>
    <w:rsid w:val="00AA6C0E"/>
    <w:rsid w:val="00AA74C8"/>
    <w:rsid w:val="00AB0313"/>
    <w:rsid w:val="00AB0D8F"/>
    <w:rsid w:val="00AB0E6C"/>
    <w:rsid w:val="00AB19AB"/>
    <w:rsid w:val="00AB23DB"/>
    <w:rsid w:val="00AB2CA6"/>
    <w:rsid w:val="00AB324B"/>
    <w:rsid w:val="00AB438E"/>
    <w:rsid w:val="00AB4884"/>
    <w:rsid w:val="00AB489A"/>
    <w:rsid w:val="00AB5855"/>
    <w:rsid w:val="00AB6A0C"/>
    <w:rsid w:val="00AB71B7"/>
    <w:rsid w:val="00AB78D2"/>
    <w:rsid w:val="00AC0C9B"/>
    <w:rsid w:val="00AC17C9"/>
    <w:rsid w:val="00AC2044"/>
    <w:rsid w:val="00AC25ED"/>
    <w:rsid w:val="00AC2B03"/>
    <w:rsid w:val="00AC2DA2"/>
    <w:rsid w:val="00AC2DAF"/>
    <w:rsid w:val="00AC3A59"/>
    <w:rsid w:val="00AC6611"/>
    <w:rsid w:val="00AC68C2"/>
    <w:rsid w:val="00AC73C6"/>
    <w:rsid w:val="00AC78D2"/>
    <w:rsid w:val="00AD039E"/>
    <w:rsid w:val="00AD11B6"/>
    <w:rsid w:val="00AD2357"/>
    <w:rsid w:val="00AD31ED"/>
    <w:rsid w:val="00AD409C"/>
    <w:rsid w:val="00AD428F"/>
    <w:rsid w:val="00AD4A89"/>
    <w:rsid w:val="00AD4EA7"/>
    <w:rsid w:val="00AD6891"/>
    <w:rsid w:val="00AD7C4E"/>
    <w:rsid w:val="00AD7FF4"/>
    <w:rsid w:val="00AE0241"/>
    <w:rsid w:val="00AE046D"/>
    <w:rsid w:val="00AE0690"/>
    <w:rsid w:val="00AE0A88"/>
    <w:rsid w:val="00AE1A2C"/>
    <w:rsid w:val="00AE1E98"/>
    <w:rsid w:val="00AE2920"/>
    <w:rsid w:val="00AE30DF"/>
    <w:rsid w:val="00AE3BEF"/>
    <w:rsid w:val="00AE4B05"/>
    <w:rsid w:val="00AE524D"/>
    <w:rsid w:val="00AE5527"/>
    <w:rsid w:val="00AE56D2"/>
    <w:rsid w:val="00AE5EAA"/>
    <w:rsid w:val="00AE7466"/>
    <w:rsid w:val="00AE7705"/>
    <w:rsid w:val="00AE7A97"/>
    <w:rsid w:val="00AE7BEB"/>
    <w:rsid w:val="00AF115F"/>
    <w:rsid w:val="00AF21A1"/>
    <w:rsid w:val="00AF46FC"/>
    <w:rsid w:val="00AF48A5"/>
    <w:rsid w:val="00AF663A"/>
    <w:rsid w:val="00AF6AAA"/>
    <w:rsid w:val="00B0056C"/>
    <w:rsid w:val="00B00A41"/>
    <w:rsid w:val="00B0101B"/>
    <w:rsid w:val="00B027BA"/>
    <w:rsid w:val="00B044C3"/>
    <w:rsid w:val="00B04DE5"/>
    <w:rsid w:val="00B04FA9"/>
    <w:rsid w:val="00B05190"/>
    <w:rsid w:val="00B059E1"/>
    <w:rsid w:val="00B06100"/>
    <w:rsid w:val="00B0615C"/>
    <w:rsid w:val="00B075C9"/>
    <w:rsid w:val="00B07657"/>
    <w:rsid w:val="00B07A5E"/>
    <w:rsid w:val="00B07D9C"/>
    <w:rsid w:val="00B1034F"/>
    <w:rsid w:val="00B1056F"/>
    <w:rsid w:val="00B10B79"/>
    <w:rsid w:val="00B10C50"/>
    <w:rsid w:val="00B1154A"/>
    <w:rsid w:val="00B124A5"/>
    <w:rsid w:val="00B12598"/>
    <w:rsid w:val="00B1279E"/>
    <w:rsid w:val="00B127D8"/>
    <w:rsid w:val="00B13194"/>
    <w:rsid w:val="00B14275"/>
    <w:rsid w:val="00B1476E"/>
    <w:rsid w:val="00B14AA7"/>
    <w:rsid w:val="00B155BC"/>
    <w:rsid w:val="00B16CC5"/>
    <w:rsid w:val="00B172B1"/>
    <w:rsid w:val="00B204EE"/>
    <w:rsid w:val="00B20BB7"/>
    <w:rsid w:val="00B20F48"/>
    <w:rsid w:val="00B21C99"/>
    <w:rsid w:val="00B23205"/>
    <w:rsid w:val="00B2332E"/>
    <w:rsid w:val="00B24263"/>
    <w:rsid w:val="00B245E9"/>
    <w:rsid w:val="00B249AF"/>
    <w:rsid w:val="00B24A64"/>
    <w:rsid w:val="00B24E88"/>
    <w:rsid w:val="00B25A59"/>
    <w:rsid w:val="00B25DCF"/>
    <w:rsid w:val="00B2620A"/>
    <w:rsid w:val="00B26843"/>
    <w:rsid w:val="00B31BEA"/>
    <w:rsid w:val="00B34267"/>
    <w:rsid w:val="00B345AE"/>
    <w:rsid w:val="00B3598F"/>
    <w:rsid w:val="00B35D43"/>
    <w:rsid w:val="00B36054"/>
    <w:rsid w:val="00B36367"/>
    <w:rsid w:val="00B3737F"/>
    <w:rsid w:val="00B374BB"/>
    <w:rsid w:val="00B378AB"/>
    <w:rsid w:val="00B40526"/>
    <w:rsid w:val="00B408F5"/>
    <w:rsid w:val="00B41628"/>
    <w:rsid w:val="00B4197A"/>
    <w:rsid w:val="00B42E6E"/>
    <w:rsid w:val="00B432A6"/>
    <w:rsid w:val="00B43A8D"/>
    <w:rsid w:val="00B44C54"/>
    <w:rsid w:val="00B44EEF"/>
    <w:rsid w:val="00B473D4"/>
    <w:rsid w:val="00B50265"/>
    <w:rsid w:val="00B50440"/>
    <w:rsid w:val="00B50658"/>
    <w:rsid w:val="00B535EB"/>
    <w:rsid w:val="00B55046"/>
    <w:rsid w:val="00B57393"/>
    <w:rsid w:val="00B60157"/>
    <w:rsid w:val="00B60267"/>
    <w:rsid w:val="00B60ED9"/>
    <w:rsid w:val="00B61837"/>
    <w:rsid w:val="00B619F9"/>
    <w:rsid w:val="00B62F34"/>
    <w:rsid w:val="00B6383D"/>
    <w:rsid w:val="00B63983"/>
    <w:rsid w:val="00B6405D"/>
    <w:rsid w:val="00B6476E"/>
    <w:rsid w:val="00B654C1"/>
    <w:rsid w:val="00B65D6D"/>
    <w:rsid w:val="00B665D1"/>
    <w:rsid w:val="00B668AF"/>
    <w:rsid w:val="00B6724D"/>
    <w:rsid w:val="00B7071C"/>
    <w:rsid w:val="00B70F5F"/>
    <w:rsid w:val="00B70FA2"/>
    <w:rsid w:val="00B71000"/>
    <w:rsid w:val="00B71A00"/>
    <w:rsid w:val="00B72551"/>
    <w:rsid w:val="00B72599"/>
    <w:rsid w:val="00B72684"/>
    <w:rsid w:val="00B726CF"/>
    <w:rsid w:val="00B729DF"/>
    <w:rsid w:val="00B7530E"/>
    <w:rsid w:val="00B753C8"/>
    <w:rsid w:val="00B75775"/>
    <w:rsid w:val="00B76279"/>
    <w:rsid w:val="00B76639"/>
    <w:rsid w:val="00B7693B"/>
    <w:rsid w:val="00B775B8"/>
    <w:rsid w:val="00B8014A"/>
    <w:rsid w:val="00B8058D"/>
    <w:rsid w:val="00B80C73"/>
    <w:rsid w:val="00B80D72"/>
    <w:rsid w:val="00B81314"/>
    <w:rsid w:val="00B813A7"/>
    <w:rsid w:val="00B823CC"/>
    <w:rsid w:val="00B82582"/>
    <w:rsid w:val="00B82668"/>
    <w:rsid w:val="00B828D6"/>
    <w:rsid w:val="00B8477F"/>
    <w:rsid w:val="00B84F3B"/>
    <w:rsid w:val="00B85285"/>
    <w:rsid w:val="00B85B4E"/>
    <w:rsid w:val="00B85C36"/>
    <w:rsid w:val="00B865A3"/>
    <w:rsid w:val="00B869A2"/>
    <w:rsid w:val="00B87685"/>
    <w:rsid w:val="00B87ED1"/>
    <w:rsid w:val="00B90D29"/>
    <w:rsid w:val="00B90EBA"/>
    <w:rsid w:val="00B916FF"/>
    <w:rsid w:val="00B91E0E"/>
    <w:rsid w:val="00B91EF2"/>
    <w:rsid w:val="00B92A13"/>
    <w:rsid w:val="00B93378"/>
    <w:rsid w:val="00B9373C"/>
    <w:rsid w:val="00B938EC"/>
    <w:rsid w:val="00B93DD2"/>
    <w:rsid w:val="00B94C43"/>
    <w:rsid w:val="00B957D8"/>
    <w:rsid w:val="00B95CF4"/>
    <w:rsid w:val="00B97569"/>
    <w:rsid w:val="00B978A8"/>
    <w:rsid w:val="00BA0133"/>
    <w:rsid w:val="00BA1A5E"/>
    <w:rsid w:val="00BA2CE9"/>
    <w:rsid w:val="00BA3A54"/>
    <w:rsid w:val="00BA57F2"/>
    <w:rsid w:val="00BA5CCB"/>
    <w:rsid w:val="00BA5D75"/>
    <w:rsid w:val="00BA63BF"/>
    <w:rsid w:val="00BA6CB8"/>
    <w:rsid w:val="00BA6D8E"/>
    <w:rsid w:val="00BA715D"/>
    <w:rsid w:val="00BA7319"/>
    <w:rsid w:val="00BA774F"/>
    <w:rsid w:val="00BA791D"/>
    <w:rsid w:val="00BB0460"/>
    <w:rsid w:val="00BB1AE4"/>
    <w:rsid w:val="00BB1D84"/>
    <w:rsid w:val="00BB27E7"/>
    <w:rsid w:val="00BB283E"/>
    <w:rsid w:val="00BB2F59"/>
    <w:rsid w:val="00BB448F"/>
    <w:rsid w:val="00BB463A"/>
    <w:rsid w:val="00BB6986"/>
    <w:rsid w:val="00BB74F8"/>
    <w:rsid w:val="00BB760A"/>
    <w:rsid w:val="00BB7762"/>
    <w:rsid w:val="00BB77A7"/>
    <w:rsid w:val="00BB7AB6"/>
    <w:rsid w:val="00BC082D"/>
    <w:rsid w:val="00BC2FDC"/>
    <w:rsid w:val="00BC31B7"/>
    <w:rsid w:val="00BC3593"/>
    <w:rsid w:val="00BC3F42"/>
    <w:rsid w:val="00BC5BC8"/>
    <w:rsid w:val="00BC5FD6"/>
    <w:rsid w:val="00BC7C13"/>
    <w:rsid w:val="00BD0032"/>
    <w:rsid w:val="00BD00B4"/>
    <w:rsid w:val="00BD0465"/>
    <w:rsid w:val="00BD0D68"/>
    <w:rsid w:val="00BD109F"/>
    <w:rsid w:val="00BD1BBD"/>
    <w:rsid w:val="00BD1DBF"/>
    <w:rsid w:val="00BD2AD2"/>
    <w:rsid w:val="00BD2B1E"/>
    <w:rsid w:val="00BD2F19"/>
    <w:rsid w:val="00BD3027"/>
    <w:rsid w:val="00BD3829"/>
    <w:rsid w:val="00BD4402"/>
    <w:rsid w:val="00BD45B1"/>
    <w:rsid w:val="00BD4AEE"/>
    <w:rsid w:val="00BD54C1"/>
    <w:rsid w:val="00BD5FBD"/>
    <w:rsid w:val="00BD6571"/>
    <w:rsid w:val="00BD664D"/>
    <w:rsid w:val="00BD6833"/>
    <w:rsid w:val="00BD7053"/>
    <w:rsid w:val="00BD72FE"/>
    <w:rsid w:val="00BD7A78"/>
    <w:rsid w:val="00BE02FC"/>
    <w:rsid w:val="00BE089E"/>
    <w:rsid w:val="00BE1ADF"/>
    <w:rsid w:val="00BE1E03"/>
    <w:rsid w:val="00BE2488"/>
    <w:rsid w:val="00BE379B"/>
    <w:rsid w:val="00BE3F68"/>
    <w:rsid w:val="00BE4606"/>
    <w:rsid w:val="00BE495D"/>
    <w:rsid w:val="00BE4D6F"/>
    <w:rsid w:val="00BE5A73"/>
    <w:rsid w:val="00BE60DA"/>
    <w:rsid w:val="00BE6393"/>
    <w:rsid w:val="00BE63BC"/>
    <w:rsid w:val="00BE6D0F"/>
    <w:rsid w:val="00BE7560"/>
    <w:rsid w:val="00BE78B0"/>
    <w:rsid w:val="00BF0168"/>
    <w:rsid w:val="00BF111B"/>
    <w:rsid w:val="00BF1156"/>
    <w:rsid w:val="00BF1A5F"/>
    <w:rsid w:val="00BF1E07"/>
    <w:rsid w:val="00BF1F2E"/>
    <w:rsid w:val="00BF2530"/>
    <w:rsid w:val="00BF288D"/>
    <w:rsid w:val="00BF3468"/>
    <w:rsid w:val="00BF393C"/>
    <w:rsid w:val="00BF4440"/>
    <w:rsid w:val="00BF4F43"/>
    <w:rsid w:val="00BF555A"/>
    <w:rsid w:val="00BF5836"/>
    <w:rsid w:val="00BF797B"/>
    <w:rsid w:val="00C002DF"/>
    <w:rsid w:val="00C00A6B"/>
    <w:rsid w:val="00C010EC"/>
    <w:rsid w:val="00C01238"/>
    <w:rsid w:val="00C01600"/>
    <w:rsid w:val="00C01616"/>
    <w:rsid w:val="00C01E03"/>
    <w:rsid w:val="00C05A02"/>
    <w:rsid w:val="00C0620E"/>
    <w:rsid w:val="00C06B27"/>
    <w:rsid w:val="00C07684"/>
    <w:rsid w:val="00C101AA"/>
    <w:rsid w:val="00C10770"/>
    <w:rsid w:val="00C10CEF"/>
    <w:rsid w:val="00C1216D"/>
    <w:rsid w:val="00C12346"/>
    <w:rsid w:val="00C12539"/>
    <w:rsid w:val="00C136E5"/>
    <w:rsid w:val="00C1399E"/>
    <w:rsid w:val="00C13B67"/>
    <w:rsid w:val="00C16A3F"/>
    <w:rsid w:val="00C16E2E"/>
    <w:rsid w:val="00C2086F"/>
    <w:rsid w:val="00C2087C"/>
    <w:rsid w:val="00C20AD3"/>
    <w:rsid w:val="00C22492"/>
    <w:rsid w:val="00C2253B"/>
    <w:rsid w:val="00C24272"/>
    <w:rsid w:val="00C24491"/>
    <w:rsid w:val="00C24B55"/>
    <w:rsid w:val="00C264EA"/>
    <w:rsid w:val="00C26CA3"/>
    <w:rsid w:val="00C27CAA"/>
    <w:rsid w:val="00C30A5C"/>
    <w:rsid w:val="00C3122D"/>
    <w:rsid w:val="00C312FE"/>
    <w:rsid w:val="00C314B7"/>
    <w:rsid w:val="00C31791"/>
    <w:rsid w:val="00C33216"/>
    <w:rsid w:val="00C3364A"/>
    <w:rsid w:val="00C33F9C"/>
    <w:rsid w:val="00C34614"/>
    <w:rsid w:val="00C349D4"/>
    <w:rsid w:val="00C35686"/>
    <w:rsid w:val="00C35D3A"/>
    <w:rsid w:val="00C360D0"/>
    <w:rsid w:val="00C3753F"/>
    <w:rsid w:val="00C37F10"/>
    <w:rsid w:val="00C402BB"/>
    <w:rsid w:val="00C4094E"/>
    <w:rsid w:val="00C40985"/>
    <w:rsid w:val="00C411B3"/>
    <w:rsid w:val="00C41663"/>
    <w:rsid w:val="00C421AE"/>
    <w:rsid w:val="00C42381"/>
    <w:rsid w:val="00C43BF2"/>
    <w:rsid w:val="00C43D05"/>
    <w:rsid w:val="00C44ACF"/>
    <w:rsid w:val="00C44D23"/>
    <w:rsid w:val="00C45BB2"/>
    <w:rsid w:val="00C469B8"/>
    <w:rsid w:val="00C469D9"/>
    <w:rsid w:val="00C47B79"/>
    <w:rsid w:val="00C50A45"/>
    <w:rsid w:val="00C528A1"/>
    <w:rsid w:val="00C540EF"/>
    <w:rsid w:val="00C542E2"/>
    <w:rsid w:val="00C5430D"/>
    <w:rsid w:val="00C5518F"/>
    <w:rsid w:val="00C56074"/>
    <w:rsid w:val="00C57657"/>
    <w:rsid w:val="00C61241"/>
    <w:rsid w:val="00C61721"/>
    <w:rsid w:val="00C617CD"/>
    <w:rsid w:val="00C62DE5"/>
    <w:rsid w:val="00C62F20"/>
    <w:rsid w:val="00C63077"/>
    <w:rsid w:val="00C63146"/>
    <w:rsid w:val="00C632E4"/>
    <w:rsid w:val="00C64571"/>
    <w:rsid w:val="00C64BE0"/>
    <w:rsid w:val="00C66128"/>
    <w:rsid w:val="00C66821"/>
    <w:rsid w:val="00C66F02"/>
    <w:rsid w:val="00C66FE5"/>
    <w:rsid w:val="00C67A7C"/>
    <w:rsid w:val="00C703E4"/>
    <w:rsid w:val="00C70F36"/>
    <w:rsid w:val="00C714FD"/>
    <w:rsid w:val="00C7154C"/>
    <w:rsid w:val="00C71ACC"/>
    <w:rsid w:val="00C721C8"/>
    <w:rsid w:val="00C729C7"/>
    <w:rsid w:val="00C736EE"/>
    <w:rsid w:val="00C753E9"/>
    <w:rsid w:val="00C77061"/>
    <w:rsid w:val="00C802D2"/>
    <w:rsid w:val="00C818E9"/>
    <w:rsid w:val="00C82756"/>
    <w:rsid w:val="00C841FC"/>
    <w:rsid w:val="00C84386"/>
    <w:rsid w:val="00C84476"/>
    <w:rsid w:val="00C8485A"/>
    <w:rsid w:val="00C85A9A"/>
    <w:rsid w:val="00C85E51"/>
    <w:rsid w:val="00C85F1D"/>
    <w:rsid w:val="00C866C8"/>
    <w:rsid w:val="00C86991"/>
    <w:rsid w:val="00C870FB"/>
    <w:rsid w:val="00C873C2"/>
    <w:rsid w:val="00C9030E"/>
    <w:rsid w:val="00C91409"/>
    <w:rsid w:val="00C93958"/>
    <w:rsid w:val="00C93A48"/>
    <w:rsid w:val="00C93AB9"/>
    <w:rsid w:val="00C956D2"/>
    <w:rsid w:val="00C95A89"/>
    <w:rsid w:val="00C96199"/>
    <w:rsid w:val="00C96B0F"/>
    <w:rsid w:val="00C96F5C"/>
    <w:rsid w:val="00C97656"/>
    <w:rsid w:val="00CA09B5"/>
    <w:rsid w:val="00CA117C"/>
    <w:rsid w:val="00CA1DC8"/>
    <w:rsid w:val="00CA2ECF"/>
    <w:rsid w:val="00CA2FC8"/>
    <w:rsid w:val="00CA3657"/>
    <w:rsid w:val="00CA3C0B"/>
    <w:rsid w:val="00CA5480"/>
    <w:rsid w:val="00CA5859"/>
    <w:rsid w:val="00CA58F7"/>
    <w:rsid w:val="00CA6B23"/>
    <w:rsid w:val="00CA7496"/>
    <w:rsid w:val="00CA785F"/>
    <w:rsid w:val="00CA7950"/>
    <w:rsid w:val="00CB00C3"/>
    <w:rsid w:val="00CB1CA4"/>
    <w:rsid w:val="00CB20F5"/>
    <w:rsid w:val="00CB214F"/>
    <w:rsid w:val="00CB2338"/>
    <w:rsid w:val="00CB2965"/>
    <w:rsid w:val="00CB3F9F"/>
    <w:rsid w:val="00CB57B0"/>
    <w:rsid w:val="00CB5BF5"/>
    <w:rsid w:val="00CB5DD4"/>
    <w:rsid w:val="00CB63FB"/>
    <w:rsid w:val="00CB6727"/>
    <w:rsid w:val="00CB6801"/>
    <w:rsid w:val="00CB7768"/>
    <w:rsid w:val="00CB784A"/>
    <w:rsid w:val="00CC05F2"/>
    <w:rsid w:val="00CC10EA"/>
    <w:rsid w:val="00CC12C5"/>
    <w:rsid w:val="00CC14B4"/>
    <w:rsid w:val="00CC1802"/>
    <w:rsid w:val="00CC198E"/>
    <w:rsid w:val="00CC4496"/>
    <w:rsid w:val="00CC48F2"/>
    <w:rsid w:val="00CC4F78"/>
    <w:rsid w:val="00CC5470"/>
    <w:rsid w:val="00CC5853"/>
    <w:rsid w:val="00CC62C8"/>
    <w:rsid w:val="00CC6F6D"/>
    <w:rsid w:val="00CC7305"/>
    <w:rsid w:val="00CD06C8"/>
    <w:rsid w:val="00CD095E"/>
    <w:rsid w:val="00CD0D22"/>
    <w:rsid w:val="00CD1853"/>
    <w:rsid w:val="00CD2D16"/>
    <w:rsid w:val="00CD2D60"/>
    <w:rsid w:val="00CD2E40"/>
    <w:rsid w:val="00CD4B26"/>
    <w:rsid w:val="00CD57C3"/>
    <w:rsid w:val="00CD5DEA"/>
    <w:rsid w:val="00CD656E"/>
    <w:rsid w:val="00CD7217"/>
    <w:rsid w:val="00CD7965"/>
    <w:rsid w:val="00CD7B77"/>
    <w:rsid w:val="00CE0370"/>
    <w:rsid w:val="00CE0536"/>
    <w:rsid w:val="00CE108C"/>
    <w:rsid w:val="00CE1644"/>
    <w:rsid w:val="00CE1F83"/>
    <w:rsid w:val="00CE273C"/>
    <w:rsid w:val="00CE3E94"/>
    <w:rsid w:val="00CE47BA"/>
    <w:rsid w:val="00CE480A"/>
    <w:rsid w:val="00CE4BBF"/>
    <w:rsid w:val="00CE4F41"/>
    <w:rsid w:val="00CE50B1"/>
    <w:rsid w:val="00CE55D7"/>
    <w:rsid w:val="00CE57EA"/>
    <w:rsid w:val="00CE600A"/>
    <w:rsid w:val="00CE6978"/>
    <w:rsid w:val="00CF07D5"/>
    <w:rsid w:val="00CF0805"/>
    <w:rsid w:val="00CF1372"/>
    <w:rsid w:val="00CF16F3"/>
    <w:rsid w:val="00CF3D07"/>
    <w:rsid w:val="00CF4151"/>
    <w:rsid w:val="00CF41C9"/>
    <w:rsid w:val="00CF498E"/>
    <w:rsid w:val="00CF4D2D"/>
    <w:rsid w:val="00CF521C"/>
    <w:rsid w:val="00CF5E62"/>
    <w:rsid w:val="00CF6D6E"/>
    <w:rsid w:val="00D00596"/>
    <w:rsid w:val="00D013DE"/>
    <w:rsid w:val="00D01832"/>
    <w:rsid w:val="00D01AB1"/>
    <w:rsid w:val="00D01D1E"/>
    <w:rsid w:val="00D03609"/>
    <w:rsid w:val="00D03E60"/>
    <w:rsid w:val="00D052F5"/>
    <w:rsid w:val="00D0545B"/>
    <w:rsid w:val="00D068F1"/>
    <w:rsid w:val="00D0694D"/>
    <w:rsid w:val="00D06C69"/>
    <w:rsid w:val="00D07DBF"/>
    <w:rsid w:val="00D119F5"/>
    <w:rsid w:val="00D129E7"/>
    <w:rsid w:val="00D14787"/>
    <w:rsid w:val="00D15241"/>
    <w:rsid w:val="00D1545E"/>
    <w:rsid w:val="00D15847"/>
    <w:rsid w:val="00D159E1"/>
    <w:rsid w:val="00D15D1C"/>
    <w:rsid w:val="00D15E70"/>
    <w:rsid w:val="00D15EDD"/>
    <w:rsid w:val="00D1612C"/>
    <w:rsid w:val="00D1633F"/>
    <w:rsid w:val="00D17FE9"/>
    <w:rsid w:val="00D204B7"/>
    <w:rsid w:val="00D205CF"/>
    <w:rsid w:val="00D213CD"/>
    <w:rsid w:val="00D229E5"/>
    <w:rsid w:val="00D22A14"/>
    <w:rsid w:val="00D22B3D"/>
    <w:rsid w:val="00D22B85"/>
    <w:rsid w:val="00D233C0"/>
    <w:rsid w:val="00D24ED5"/>
    <w:rsid w:val="00D24F1B"/>
    <w:rsid w:val="00D26AAA"/>
    <w:rsid w:val="00D27C7A"/>
    <w:rsid w:val="00D30260"/>
    <w:rsid w:val="00D31345"/>
    <w:rsid w:val="00D3159C"/>
    <w:rsid w:val="00D3195A"/>
    <w:rsid w:val="00D32058"/>
    <w:rsid w:val="00D32203"/>
    <w:rsid w:val="00D3590F"/>
    <w:rsid w:val="00D36D8F"/>
    <w:rsid w:val="00D370B2"/>
    <w:rsid w:val="00D37BB8"/>
    <w:rsid w:val="00D41190"/>
    <w:rsid w:val="00D416FB"/>
    <w:rsid w:val="00D421D2"/>
    <w:rsid w:val="00D42456"/>
    <w:rsid w:val="00D425FB"/>
    <w:rsid w:val="00D43294"/>
    <w:rsid w:val="00D43DD6"/>
    <w:rsid w:val="00D445CA"/>
    <w:rsid w:val="00D45026"/>
    <w:rsid w:val="00D461D4"/>
    <w:rsid w:val="00D4699E"/>
    <w:rsid w:val="00D46B3C"/>
    <w:rsid w:val="00D4792D"/>
    <w:rsid w:val="00D5004E"/>
    <w:rsid w:val="00D508EC"/>
    <w:rsid w:val="00D51325"/>
    <w:rsid w:val="00D51C6E"/>
    <w:rsid w:val="00D5449C"/>
    <w:rsid w:val="00D55098"/>
    <w:rsid w:val="00D553DD"/>
    <w:rsid w:val="00D55800"/>
    <w:rsid w:val="00D55EFC"/>
    <w:rsid w:val="00D57EA2"/>
    <w:rsid w:val="00D614C8"/>
    <w:rsid w:val="00D61C14"/>
    <w:rsid w:val="00D61D75"/>
    <w:rsid w:val="00D63D84"/>
    <w:rsid w:val="00D64A66"/>
    <w:rsid w:val="00D65E91"/>
    <w:rsid w:val="00D661D9"/>
    <w:rsid w:val="00D662A9"/>
    <w:rsid w:val="00D66D25"/>
    <w:rsid w:val="00D67451"/>
    <w:rsid w:val="00D67A1E"/>
    <w:rsid w:val="00D70E3C"/>
    <w:rsid w:val="00D70FA9"/>
    <w:rsid w:val="00D71161"/>
    <w:rsid w:val="00D712E0"/>
    <w:rsid w:val="00D71FB2"/>
    <w:rsid w:val="00D72F3B"/>
    <w:rsid w:val="00D731D1"/>
    <w:rsid w:val="00D7338B"/>
    <w:rsid w:val="00D73A9E"/>
    <w:rsid w:val="00D73F8F"/>
    <w:rsid w:val="00D7440A"/>
    <w:rsid w:val="00D745B9"/>
    <w:rsid w:val="00D748D5"/>
    <w:rsid w:val="00D76610"/>
    <w:rsid w:val="00D76726"/>
    <w:rsid w:val="00D767BF"/>
    <w:rsid w:val="00D76B94"/>
    <w:rsid w:val="00D76E16"/>
    <w:rsid w:val="00D76EB9"/>
    <w:rsid w:val="00D77191"/>
    <w:rsid w:val="00D77431"/>
    <w:rsid w:val="00D774E6"/>
    <w:rsid w:val="00D7770C"/>
    <w:rsid w:val="00D80E05"/>
    <w:rsid w:val="00D80F42"/>
    <w:rsid w:val="00D8149E"/>
    <w:rsid w:val="00D81985"/>
    <w:rsid w:val="00D8232D"/>
    <w:rsid w:val="00D82BB9"/>
    <w:rsid w:val="00D838EE"/>
    <w:rsid w:val="00D83D4F"/>
    <w:rsid w:val="00D84979"/>
    <w:rsid w:val="00D85D28"/>
    <w:rsid w:val="00D85E53"/>
    <w:rsid w:val="00D869B1"/>
    <w:rsid w:val="00D86B32"/>
    <w:rsid w:val="00D86DAD"/>
    <w:rsid w:val="00D902FC"/>
    <w:rsid w:val="00D91086"/>
    <w:rsid w:val="00D91408"/>
    <w:rsid w:val="00D92398"/>
    <w:rsid w:val="00D941F6"/>
    <w:rsid w:val="00D94554"/>
    <w:rsid w:val="00D94633"/>
    <w:rsid w:val="00D946E5"/>
    <w:rsid w:val="00D9708D"/>
    <w:rsid w:val="00D97456"/>
    <w:rsid w:val="00DA014F"/>
    <w:rsid w:val="00DA1F4E"/>
    <w:rsid w:val="00DA2D15"/>
    <w:rsid w:val="00DA30E8"/>
    <w:rsid w:val="00DA39C0"/>
    <w:rsid w:val="00DA4F6F"/>
    <w:rsid w:val="00DA5489"/>
    <w:rsid w:val="00DA57F5"/>
    <w:rsid w:val="00DA59D0"/>
    <w:rsid w:val="00DA61EC"/>
    <w:rsid w:val="00DA62CA"/>
    <w:rsid w:val="00DA6EE1"/>
    <w:rsid w:val="00DA715D"/>
    <w:rsid w:val="00DA7995"/>
    <w:rsid w:val="00DA7AAD"/>
    <w:rsid w:val="00DB077C"/>
    <w:rsid w:val="00DB0BA2"/>
    <w:rsid w:val="00DB1D13"/>
    <w:rsid w:val="00DB2B4C"/>
    <w:rsid w:val="00DB2B7C"/>
    <w:rsid w:val="00DB3637"/>
    <w:rsid w:val="00DB3929"/>
    <w:rsid w:val="00DB4933"/>
    <w:rsid w:val="00DB55FD"/>
    <w:rsid w:val="00DB588D"/>
    <w:rsid w:val="00DB70CF"/>
    <w:rsid w:val="00DB7A31"/>
    <w:rsid w:val="00DB7EFF"/>
    <w:rsid w:val="00DC03EE"/>
    <w:rsid w:val="00DC0BED"/>
    <w:rsid w:val="00DC0CD2"/>
    <w:rsid w:val="00DC1866"/>
    <w:rsid w:val="00DC1EBE"/>
    <w:rsid w:val="00DC2684"/>
    <w:rsid w:val="00DC38CB"/>
    <w:rsid w:val="00DC3C89"/>
    <w:rsid w:val="00DC3EAE"/>
    <w:rsid w:val="00DC463C"/>
    <w:rsid w:val="00DC62DC"/>
    <w:rsid w:val="00DC6E1F"/>
    <w:rsid w:val="00DC7A40"/>
    <w:rsid w:val="00DC7C59"/>
    <w:rsid w:val="00DD0808"/>
    <w:rsid w:val="00DD0CB1"/>
    <w:rsid w:val="00DD13BF"/>
    <w:rsid w:val="00DD1F2E"/>
    <w:rsid w:val="00DD228A"/>
    <w:rsid w:val="00DD2741"/>
    <w:rsid w:val="00DD3168"/>
    <w:rsid w:val="00DD4D66"/>
    <w:rsid w:val="00DD5689"/>
    <w:rsid w:val="00DD773B"/>
    <w:rsid w:val="00DD7DCE"/>
    <w:rsid w:val="00DE0DBC"/>
    <w:rsid w:val="00DE140D"/>
    <w:rsid w:val="00DE3083"/>
    <w:rsid w:val="00DE3A9B"/>
    <w:rsid w:val="00DE3AC6"/>
    <w:rsid w:val="00DE439B"/>
    <w:rsid w:val="00DE45A7"/>
    <w:rsid w:val="00DE45CE"/>
    <w:rsid w:val="00DE47BE"/>
    <w:rsid w:val="00DE5359"/>
    <w:rsid w:val="00DE5C74"/>
    <w:rsid w:val="00DE69D2"/>
    <w:rsid w:val="00DF1069"/>
    <w:rsid w:val="00DF20A6"/>
    <w:rsid w:val="00DF252E"/>
    <w:rsid w:val="00DF2AC6"/>
    <w:rsid w:val="00DF48D7"/>
    <w:rsid w:val="00DF5065"/>
    <w:rsid w:val="00DF63DC"/>
    <w:rsid w:val="00DF656D"/>
    <w:rsid w:val="00DF6945"/>
    <w:rsid w:val="00DF757B"/>
    <w:rsid w:val="00DF77CE"/>
    <w:rsid w:val="00E00649"/>
    <w:rsid w:val="00E00E54"/>
    <w:rsid w:val="00E00F7B"/>
    <w:rsid w:val="00E01D6D"/>
    <w:rsid w:val="00E02D87"/>
    <w:rsid w:val="00E03A98"/>
    <w:rsid w:val="00E046BA"/>
    <w:rsid w:val="00E04AD8"/>
    <w:rsid w:val="00E05430"/>
    <w:rsid w:val="00E05959"/>
    <w:rsid w:val="00E0611D"/>
    <w:rsid w:val="00E06148"/>
    <w:rsid w:val="00E066CD"/>
    <w:rsid w:val="00E07BDE"/>
    <w:rsid w:val="00E10563"/>
    <w:rsid w:val="00E11357"/>
    <w:rsid w:val="00E11ED9"/>
    <w:rsid w:val="00E121AF"/>
    <w:rsid w:val="00E123FA"/>
    <w:rsid w:val="00E12BD6"/>
    <w:rsid w:val="00E12C35"/>
    <w:rsid w:val="00E12F9C"/>
    <w:rsid w:val="00E141B7"/>
    <w:rsid w:val="00E142CD"/>
    <w:rsid w:val="00E155CB"/>
    <w:rsid w:val="00E15D14"/>
    <w:rsid w:val="00E16659"/>
    <w:rsid w:val="00E20272"/>
    <w:rsid w:val="00E215AE"/>
    <w:rsid w:val="00E21863"/>
    <w:rsid w:val="00E21ECD"/>
    <w:rsid w:val="00E23ADB"/>
    <w:rsid w:val="00E23BFD"/>
    <w:rsid w:val="00E23CBC"/>
    <w:rsid w:val="00E24538"/>
    <w:rsid w:val="00E249AB"/>
    <w:rsid w:val="00E253C6"/>
    <w:rsid w:val="00E257FF"/>
    <w:rsid w:val="00E258D3"/>
    <w:rsid w:val="00E25ADE"/>
    <w:rsid w:val="00E2692C"/>
    <w:rsid w:val="00E26B4F"/>
    <w:rsid w:val="00E27C53"/>
    <w:rsid w:val="00E27EEC"/>
    <w:rsid w:val="00E30871"/>
    <w:rsid w:val="00E31BE2"/>
    <w:rsid w:val="00E31D9F"/>
    <w:rsid w:val="00E3285C"/>
    <w:rsid w:val="00E3375A"/>
    <w:rsid w:val="00E33AF0"/>
    <w:rsid w:val="00E3439F"/>
    <w:rsid w:val="00E34977"/>
    <w:rsid w:val="00E361F3"/>
    <w:rsid w:val="00E37579"/>
    <w:rsid w:val="00E37694"/>
    <w:rsid w:val="00E400FD"/>
    <w:rsid w:val="00E411F4"/>
    <w:rsid w:val="00E414BD"/>
    <w:rsid w:val="00E43023"/>
    <w:rsid w:val="00E434EA"/>
    <w:rsid w:val="00E443C6"/>
    <w:rsid w:val="00E446DF"/>
    <w:rsid w:val="00E44C9B"/>
    <w:rsid w:val="00E4671F"/>
    <w:rsid w:val="00E46CE6"/>
    <w:rsid w:val="00E477BB"/>
    <w:rsid w:val="00E50AD9"/>
    <w:rsid w:val="00E510C5"/>
    <w:rsid w:val="00E52BC4"/>
    <w:rsid w:val="00E531A0"/>
    <w:rsid w:val="00E53217"/>
    <w:rsid w:val="00E53232"/>
    <w:rsid w:val="00E5341A"/>
    <w:rsid w:val="00E54701"/>
    <w:rsid w:val="00E54810"/>
    <w:rsid w:val="00E54A2D"/>
    <w:rsid w:val="00E54CAA"/>
    <w:rsid w:val="00E54DBD"/>
    <w:rsid w:val="00E552CD"/>
    <w:rsid w:val="00E56A84"/>
    <w:rsid w:val="00E61012"/>
    <w:rsid w:val="00E621FF"/>
    <w:rsid w:val="00E62E22"/>
    <w:rsid w:val="00E62E8A"/>
    <w:rsid w:val="00E62F21"/>
    <w:rsid w:val="00E62F58"/>
    <w:rsid w:val="00E65161"/>
    <w:rsid w:val="00E65CDB"/>
    <w:rsid w:val="00E71AA9"/>
    <w:rsid w:val="00E71F4C"/>
    <w:rsid w:val="00E720DD"/>
    <w:rsid w:val="00E7356E"/>
    <w:rsid w:val="00E73649"/>
    <w:rsid w:val="00E7391E"/>
    <w:rsid w:val="00E73A1F"/>
    <w:rsid w:val="00E73AE9"/>
    <w:rsid w:val="00E73B43"/>
    <w:rsid w:val="00E73E83"/>
    <w:rsid w:val="00E741A5"/>
    <w:rsid w:val="00E74234"/>
    <w:rsid w:val="00E74EB0"/>
    <w:rsid w:val="00E75813"/>
    <w:rsid w:val="00E75B29"/>
    <w:rsid w:val="00E76FBA"/>
    <w:rsid w:val="00E77842"/>
    <w:rsid w:val="00E80B2F"/>
    <w:rsid w:val="00E80DE5"/>
    <w:rsid w:val="00E818D9"/>
    <w:rsid w:val="00E83BC7"/>
    <w:rsid w:val="00E83BE1"/>
    <w:rsid w:val="00E86CF8"/>
    <w:rsid w:val="00E874ED"/>
    <w:rsid w:val="00E8773F"/>
    <w:rsid w:val="00E900E3"/>
    <w:rsid w:val="00E9044E"/>
    <w:rsid w:val="00E90B73"/>
    <w:rsid w:val="00E90C34"/>
    <w:rsid w:val="00E90E46"/>
    <w:rsid w:val="00E92D5C"/>
    <w:rsid w:val="00E93E48"/>
    <w:rsid w:val="00E94699"/>
    <w:rsid w:val="00E96DE9"/>
    <w:rsid w:val="00EA07EC"/>
    <w:rsid w:val="00EA0829"/>
    <w:rsid w:val="00EA0C4F"/>
    <w:rsid w:val="00EA0EAF"/>
    <w:rsid w:val="00EA0F9E"/>
    <w:rsid w:val="00EA169B"/>
    <w:rsid w:val="00EA1FBE"/>
    <w:rsid w:val="00EA2E1B"/>
    <w:rsid w:val="00EA3A26"/>
    <w:rsid w:val="00EA4EF0"/>
    <w:rsid w:val="00EA6052"/>
    <w:rsid w:val="00EA6622"/>
    <w:rsid w:val="00EA667C"/>
    <w:rsid w:val="00EA7788"/>
    <w:rsid w:val="00EA7DE2"/>
    <w:rsid w:val="00EB0167"/>
    <w:rsid w:val="00EB0699"/>
    <w:rsid w:val="00EB08A0"/>
    <w:rsid w:val="00EB09A6"/>
    <w:rsid w:val="00EB15B5"/>
    <w:rsid w:val="00EB1A73"/>
    <w:rsid w:val="00EB1E67"/>
    <w:rsid w:val="00EB2741"/>
    <w:rsid w:val="00EB28DA"/>
    <w:rsid w:val="00EB3083"/>
    <w:rsid w:val="00EB33C2"/>
    <w:rsid w:val="00EB3867"/>
    <w:rsid w:val="00EB4C33"/>
    <w:rsid w:val="00EB4E78"/>
    <w:rsid w:val="00EC006F"/>
    <w:rsid w:val="00EC007E"/>
    <w:rsid w:val="00EC03E8"/>
    <w:rsid w:val="00EC1A47"/>
    <w:rsid w:val="00EC31BE"/>
    <w:rsid w:val="00EC366B"/>
    <w:rsid w:val="00EC3C7C"/>
    <w:rsid w:val="00EC5419"/>
    <w:rsid w:val="00EC621E"/>
    <w:rsid w:val="00EC7D7D"/>
    <w:rsid w:val="00ED02C4"/>
    <w:rsid w:val="00ED0472"/>
    <w:rsid w:val="00ED0577"/>
    <w:rsid w:val="00ED073E"/>
    <w:rsid w:val="00ED1189"/>
    <w:rsid w:val="00ED1F4E"/>
    <w:rsid w:val="00ED2388"/>
    <w:rsid w:val="00ED2A58"/>
    <w:rsid w:val="00ED32DE"/>
    <w:rsid w:val="00ED3965"/>
    <w:rsid w:val="00ED3F2F"/>
    <w:rsid w:val="00ED502C"/>
    <w:rsid w:val="00ED5280"/>
    <w:rsid w:val="00ED5E3F"/>
    <w:rsid w:val="00ED5FB4"/>
    <w:rsid w:val="00ED6CD0"/>
    <w:rsid w:val="00EE0B5B"/>
    <w:rsid w:val="00EE0E8D"/>
    <w:rsid w:val="00EE1914"/>
    <w:rsid w:val="00EE1BB6"/>
    <w:rsid w:val="00EE3D30"/>
    <w:rsid w:val="00EE3DDC"/>
    <w:rsid w:val="00EE501D"/>
    <w:rsid w:val="00EE556B"/>
    <w:rsid w:val="00EE557B"/>
    <w:rsid w:val="00EE5F73"/>
    <w:rsid w:val="00EE6267"/>
    <w:rsid w:val="00EE6937"/>
    <w:rsid w:val="00EE6AE7"/>
    <w:rsid w:val="00EE70C6"/>
    <w:rsid w:val="00EF067E"/>
    <w:rsid w:val="00EF0836"/>
    <w:rsid w:val="00EF1250"/>
    <w:rsid w:val="00EF194F"/>
    <w:rsid w:val="00EF21CA"/>
    <w:rsid w:val="00EF2791"/>
    <w:rsid w:val="00EF2E2E"/>
    <w:rsid w:val="00EF3EFB"/>
    <w:rsid w:val="00EF46E4"/>
    <w:rsid w:val="00EF4BD6"/>
    <w:rsid w:val="00EF5189"/>
    <w:rsid w:val="00EF5741"/>
    <w:rsid w:val="00EF60ED"/>
    <w:rsid w:val="00EF66A4"/>
    <w:rsid w:val="00EF7116"/>
    <w:rsid w:val="00EF71C9"/>
    <w:rsid w:val="00F0003E"/>
    <w:rsid w:val="00F000BF"/>
    <w:rsid w:val="00F004CC"/>
    <w:rsid w:val="00F00B2B"/>
    <w:rsid w:val="00F01374"/>
    <w:rsid w:val="00F03C22"/>
    <w:rsid w:val="00F0412D"/>
    <w:rsid w:val="00F04A76"/>
    <w:rsid w:val="00F05239"/>
    <w:rsid w:val="00F06FC9"/>
    <w:rsid w:val="00F1048C"/>
    <w:rsid w:val="00F10DF7"/>
    <w:rsid w:val="00F11B7C"/>
    <w:rsid w:val="00F13346"/>
    <w:rsid w:val="00F1335E"/>
    <w:rsid w:val="00F14025"/>
    <w:rsid w:val="00F141FD"/>
    <w:rsid w:val="00F15174"/>
    <w:rsid w:val="00F1569C"/>
    <w:rsid w:val="00F157F6"/>
    <w:rsid w:val="00F15FC6"/>
    <w:rsid w:val="00F17871"/>
    <w:rsid w:val="00F17BF8"/>
    <w:rsid w:val="00F17F5E"/>
    <w:rsid w:val="00F209F7"/>
    <w:rsid w:val="00F212D7"/>
    <w:rsid w:val="00F21858"/>
    <w:rsid w:val="00F226C1"/>
    <w:rsid w:val="00F2297B"/>
    <w:rsid w:val="00F2411E"/>
    <w:rsid w:val="00F24D7F"/>
    <w:rsid w:val="00F24E52"/>
    <w:rsid w:val="00F25F12"/>
    <w:rsid w:val="00F25F58"/>
    <w:rsid w:val="00F262E0"/>
    <w:rsid w:val="00F26680"/>
    <w:rsid w:val="00F26B12"/>
    <w:rsid w:val="00F2706B"/>
    <w:rsid w:val="00F27FD5"/>
    <w:rsid w:val="00F30813"/>
    <w:rsid w:val="00F30883"/>
    <w:rsid w:val="00F31E3F"/>
    <w:rsid w:val="00F3278A"/>
    <w:rsid w:val="00F32C5B"/>
    <w:rsid w:val="00F33181"/>
    <w:rsid w:val="00F33BFC"/>
    <w:rsid w:val="00F347AA"/>
    <w:rsid w:val="00F35481"/>
    <w:rsid w:val="00F360CF"/>
    <w:rsid w:val="00F368D7"/>
    <w:rsid w:val="00F369B2"/>
    <w:rsid w:val="00F3749D"/>
    <w:rsid w:val="00F40518"/>
    <w:rsid w:val="00F40D83"/>
    <w:rsid w:val="00F40E73"/>
    <w:rsid w:val="00F40F6A"/>
    <w:rsid w:val="00F4259E"/>
    <w:rsid w:val="00F42696"/>
    <w:rsid w:val="00F42B26"/>
    <w:rsid w:val="00F43E0B"/>
    <w:rsid w:val="00F442B0"/>
    <w:rsid w:val="00F44526"/>
    <w:rsid w:val="00F44639"/>
    <w:rsid w:val="00F44ADB"/>
    <w:rsid w:val="00F453AD"/>
    <w:rsid w:val="00F457A3"/>
    <w:rsid w:val="00F462B4"/>
    <w:rsid w:val="00F46F0C"/>
    <w:rsid w:val="00F473F8"/>
    <w:rsid w:val="00F500A8"/>
    <w:rsid w:val="00F50818"/>
    <w:rsid w:val="00F51A46"/>
    <w:rsid w:val="00F51F61"/>
    <w:rsid w:val="00F51FA2"/>
    <w:rsid w:val="00F521EF"/>
    <w:rsid w:val="00F531CD"/>
    <w:rsid w:val="00F53526"/>
    <w:rsid w:val="00F53F0D"/>
    <w:rsid w:val="00F54736"/>
    <w:rsid w:val="00F54F29"/>
    <w:rsid w:val="00F55536"/>
    <w:rsid w:val="00F55547"/>
    <w:rsid w:val="00F559D5"/>
    <w:rsid w:val="00F55AF1"/>
    <w:rsid w:val="00F5656E"/>
    <w:rsid w:val="00F569E5"/>
    <w:rsid w:val="00F5752D"/>
    <w:rsid w:val="00F57AAF"/>
    <w:rsid w:val="00F57BC2"/>
    <w:rsid w:val="00F610D3"/>
    <w:rsid w:val="00F61612"/>
    <w:rsid w:val="00F61B2D"/>
    <w:rsid w:val="00F621D7"/>
    <w:rsid w:val="00F63280"/>
    <w:rsid w:val="00F632A5"/>
    <w:rsid w:val="00F63E19"/>
    <w:rsid w:val="00F64EE2"/>
    <w:rsid w:val="00F65B8F"/>
    <w:rsid w:val="00F701BB"/>
    <w:rsid w:val="00F710E8"/>
    <w:rsid w:val="00F717D7"/>
    <w:rsid w:val="00F724D9"/>
    <w:rsid w:val="00F725BB"/>
    <w:rsid w:val="00F72777"/>
    <w:rsid w:val="00F7380B"/>
    <w:rsid w:val="00F73A07"/>
    <w:rsid w:val="00F73EEC"/>
    <w:rsid w:val="00F75675"/>
    <w:rsid w:val="00F756BD"/>
    <w:rsid w:val="00F76467"/>
    <w:rsid w:val="00F76701"/>
    <w:rsid w:val="00F76BEC"/>
    <w:rsid w:val="00F773A1"/>
    <w:rsid w:val="00F77869"/>
    <w:rsid w:val="00F812FA"/>
    <w:rsid w:val="00F81544"/>
    <w:rsid w:val="00F82F56"/>
    <w:rsid w:val="00F83EC5"/>
    <w:rsid w:val="00F845A6"/>
    <w:rsid w:val="00F8460D"/>
    <w:rsid w:val="00F84A53"/>
    <w:rsid w:val="00F84EB8"/>
    <w:rsid w:val="00F8737C"/>
    <w:rsid w:val="00F878BF"/>
    <w:rsid w:val="00F90613"/>
    <w:rsid w:val="00F9072C"/>
    <w:rsid w:val="00F90ECA"/>
    <w:rsid w:val="00F90FD1"/>
    <w:rsid w:val="00F91F11"/>
    <w:rsid w:val="00F91F13"/>
    <w:rsid w:val="00F92078"/>
    <w:rsid w:val="00F92943"/>
    <w:rsid w:val="00F92DB2"/>
    <w:rsid w:val="00F931A0"/>
    <w:rsid w:val="00F93FAD"/>
    <w:rsid w:val="00F9401F"/>
    <w:rsid w:val="00F962D3"/>
    <w:rsid w:val="00F970F3"/>
    <w:rsid w:val="00F978ED"/>
    <w:rsid w:val="00F97A30"/>
    <w:rsid w:val="00F97B5B"/>
    <w:rsid w:val="00FA07A4"/>
    <w:rsid w:val="00FA0C31"/>
    <w:rsid w:val="00FA1248"/>
    <w:rsid w:val="00FA1CD5"/>
    <w:rsid w:val="00FA21A8"/>
    <w:rsid w:val="00FA37D4"/>
    <w:rsid w:val="00FA3B86"/>
    <w:rsid w:val="00FA475D"/>
    <w:rsid w:val="00FA4EFC"/>
    <w:rsid w:val="00FA56A0"/>
    <w:rsid w:val="00FA5ED6"/>
    <w:rsid w:val="00FA75B1"/>
    <w:rsid w:val="00FA7A33"/>
    <w:rsid w:val="00FB1B5C"/>
    <w:rsid w:val="00FB1C84"/>
    <w:rsid w:val="00FB1F16"/>
    <w:rsid w:val="00FB4253"/>
    <w:rsid w:val="00FB4773"/>
    <w:rsid w:val="00FB4D45"/>
    <w:rsid w:val="00FB583F"/>
    <w:rsid w:val="00FB6137"/>
    <w:rsid w:val="00FB6531"/>
    <w:rsid w:val="00FB6682"/>
    <w:rsid w:val="00FB6A28"/>
    <w:rsid w:val="00FC086F"/>
    <w:rsid w:val="00FC175D"/>
    <w:rsid w:val="00FC3831"/>
    <w:rsid w:val="00FC3A69"/>
    <w:rsid w:val="00FC3C2A"/>
    <w:rsid w:val="00FC4BAD"/>
    <w:rsid w:val="00FC5DD0"/>
    <w:rsid w:val="00FD0393"/>
    <w:rsid w:val="00FD2445"/>
    <w:rsid w:val="00FD2543"/>
    <w:rsid w:val="00FD5BE3"/>
    <w:rsid w:val="00FD7056"/>
    <w:rsid w:val="00FE239C"/>
    <w:rsid w:val="00FE2E75"/>
    <w:rsid w:val="00FE34ED"/>
    <w:rsid w:val="00FE3CBC"/>
    <w:rsid w:val="00FE44C5"/>
    <w:rsid w:val="00FE458C"/>
    <w:rsid w:val="00FE5330"/>
    <w:rsid w:val="00FE5F23"/>
    <w:rsid w:val="00FE6523"/>
    <w:rsid w:val="00FE6526"/>
    <w:rsid w:val="00FE6D0A"/>
    <w:rsid w:val="00FE7657"/>
    <w:rsid w:val="00FE78F9"/>
    <w:rsid w:val="00FF09C0"/>
    <w:rsid w:val="00FF1973"/>
    <w:rsid w:val="00FF2029"/>
    <w:rsid w:val="00FF32F0"/>
    <w:rsid w:val="00FF3356"/>
    <w:rsid w:val="00FF34B6"/>
    <w:rsid w:val="00FF3776"/>
    <w:rsid w:val="00FF3EFC"/>
    <w:rsid w:val="00FF4E3A"/>
    <w:rsid w:val="00FF6CEC"/>
    <w:rsid w:val="023B5A8D"/>
    <w:rsid w:val="0393208E"/>
    <w:rsid w:val="03A60747"/>
    <w:rsid w:val="044A29CA"/>
    <w:rsid w:val="04991DF0"/>
    <w:rsid w:val="06664E5E"/>
    <w:rsid w:val="08933CFA"/>
    <w:rsid w:val="09D327CB"/>
    <w:rsid w:val="0A442029"/>
    <w:rsid w:val="0A921CF0"/>
    <w:rsid w:val="0ADE4A6F"/>
    <w:rsid w:val="0AFE704B"/>
    <w:rsid w:val="0C282335"/>
    <w:rsid w:val="0CA577B6"/>
    <w:rsid w:val="0D180F69"/>
    <w:rsid w:val="0D8E2DD8"/>
    <w:rsid w:val="0DBE6EB7"/>
    <w:rsid w:val="0DC11F15"/>
    <w:rsid w:val="0DE00553"/>
    <w:rsid w:val="0DE039C3"/>
    <w:rsid w:val="0E3F056D"/>
    <w:rsid w:val="0E440BD1"/>
    <w:rsid w:val="0E5A5982"/>
    <w:rsid w:val="0F231E64"/>
    <w:rsid w:val="0F56532D"/>
    <w:rsid w:val="0FED3686"/>
    <w:rsid w:val="0FF2257E"/>
    <w:rsid w:val="0FFF1A48"/>
    <w:rsid w:val="10A87D62"/>
    <w:rsid w:val="120A107D"/>
    <w:rsid w:val="12D726FA"/>
    <w:rsid w:val="131804E9"/>
    <w:rsid w:val="13547402"/>
    <w:rsid w:val="136C3A6D"/>
    <w:rsid w:val="13A17024"/>
    <w:rsid w:val="13C033C8"/>
    <w:rsid w:val="13E36DE4"/>
    <w:rsid w:val="13E40795"/>
    <w:rsid w:val="147A61A9"/>
    <w:rsid w:val="164E5D24"/>
    <w:rsid w:val="16A35E33"/>
    <w:rsid w:val="16B67CD2"/>
    <w:rsid w:val="172D6963"/>
    <w:rsid w:val="19DD6674"/>
    <w:rsid w:val="1A694EA0"/>
    <w:rsid w:val="1A751820"/>
    <w:rsid w:val="1B041493"/>
    <w:rsid w:val="1BB0106C"/>
    <w:rsid w:val="1BE972DA"/>
    <w:rsid w:val="1CFE68C6"/>
    <w:rsid w:val="1D3A444A"/>
    <w:rsid w:val="1E1B0707"/>
    <w:rsid w:val="1F277A5D"/>
    <w:rsid w:val="1F487E48"/>
    <w:rsid w:val="1F932AE6"/>
    <w:rsid w:val="20201D77"/>
    <w:rsid w:val="21002735"/>
    <w:rsid w:val="21197D83"/>
    <w:rsid w:val="216C7735"/>
    <w:rsid w:val="22077B64"/>
    <w:rsid w:val="22892DB4"/>
    <w:rsid w:val="231C76D5"/>
    <w:rsid w:val="23F97922"/>
    <w:rsid w:val="249A6818"/>
    <w:rsid w:val="251968B5"/>
    <w:rsid w:val="253E4DA8"/>
    <w:rsid w:val="25A85A9D"/>
    <w:rsid w:val="25C3763F"/>
    <w:rsid w:val="26525C24"/>
    <w:rsid w:val="26C301EE"/>
    <w:rsid w:val="271841E3"/>
    <w:rsid w:val="278C051D"/>
    <w:rsid w:val="28C03AF6"/>
    <w:rsid w:val="28E53729"/>
    <w:rsid w:val="299732FE"/>
    <w:rsid w:val="2AB770A3"/>
    <w:rsid w:val="2B0513A0"/>
    <w:rsid w:val="2B944F8F"/>
    <w:rsid w:val="2C9D7987"/>
    <w:rsid w:val="2DB67E60"/>
    <w:rsid w:val="2DDF5351"/>
    <w:rsid w:val="2F1D27DA"/>
    <w:rsid w:val="2F4C58A8"/>
    <w:rsid w:val="2FFC1A99"/>
    <w:rsid w:val="302F37D1"/>
    <w:rsid w:val="30361DA5"/>
    <w:rsid w:val="307E51E8"/>
    <w:rsid w:val="31DE08DE"/>
    <w:rsid w:val="325F5915"/>
    <w:rsid w:val="32791811"/>
    <w:rsid w:val="32D75DF9"/>
    <w:rsid w:val="331F61ED"/>
    <w:rsid w:val="33C97CB4"/>
    <w:rsid w:val="34DE085A"/>
    <w:rsid w:val="34DE4198"/>
    <w:rsid w:val="35100CBD"/>
    <w:rsid w:val="35E712F7"/>
    <w:rsid w:val="360D2F36"/>
    <w:rsid w:val="36207583"/>
    <w:rsid w:val="367A7877"/>
    <w:rsid w:val="369A255C"/>
    <w:rsid w:val="36A33A04"/>
    <w:rsid w:val="36E04CBB"/>
    <w:rsid w:val="36F55852"/>
    <w:rsid w:val="383E0DE9"/>
    <w:rsid w:val="387834A3"/>
    <w:rsid w:val="395502CC"/>
    <w:rsid w:val="3A120CBE"/>
    <w:rsid w:val="3AAE3343"/>
    <w:rsid w:val="3BDA1279"/>
    <w:rsid w:val="3C2443E2"/>
    <w:rsid w:val="3C500DAA"/>
    <w:rsid w:val="3C8D5EAF"/>
    <w:rsid w:val="3CB41AB0"/>
    <w:rsid w:val="3DEC75CE"/>
    <w:rsid w:val="3EEE1CAA"/>
    <w:rsid w:val="3F9E4564"/>
    <w:rsid w:val="3FAE0CDC"/>
    <w:rsid w:val="40096536"/>
    <w:rsid w:val="400E68EF"/>
    <w:rsid w:val="400E7E64"/>
    <w:rsid w:val="403B33B7"/>
    <w:rsid w:val="41F91DC9"/>
    <w:rsid w:val="420C4997"/>
    <w:rsid w:val="4221770A"/>
    <w:rsid w:val="423B0DC8"/>
    <w:rsid w:val="42F10272"/>
    <w:rsid w:val="43A554F6"/>
    <w:rsid w:val="44711559"/>
    <w:rsid w:val="449F524C"/>
    <w:rsid w:val="45350D49"/>
    <w:rsid w:val="45855CBB"/>
    <w:rsid w:val="46233779"/>
    <w:rsid w:val="463D754A"/>
    <w:rsid w:val="46434A39"/>
    <w:rsid w:val="47B70586"/>
    <w:rsid w:val="48887BF3"/>
    <w:rsid w:val="48EC4447"/>
    <w:rsid w:val="48FA6149"/>
    <w:rsid w:val="490B63E4"/>
    <w:rsid w:val="4A127944"/>
    <w:rsid w:val="4AFE3F4D"/>
    <w:rsid w:val="4AFF75E4"/>
    <w:rsid w:val="4BCA2D71"/>
    <w:rsid w:val="4C4C325D"/>
    <w:rsid w:val="4C660F2A"/>
    <w:rsid w:val="4C7D71FD"/>
    <w:rsid w:val="4C836E3A"/>
    <w:rsid w:val="4CE444B6"/>
    <w:rsid w:val="4CFE064B"/>
    <w:rsid w:val="4DD80814"/>
    <w:rsid w:val="4ED63243"/>
    <w:rsid w:val="508B7E7D"/>
    <w:rsid w:val="50B3361A"/>
    <w:rsid w:val="51667DD0"/>
    <w:rsid w:val="51B81DC6"/>
    <w:rsid w:val="5217731B"/>
    <w:rsid w:val="52261ABF"/>
    <w:rsid w:val="52CF669C"/>
    <w:rsid w:val="53665B58"/>
    <w:rsid w:val="53C3356C"/>
    <w:rsid w:val="53FA3D21"/>
    <w:rsid w:val="5409646C"/>
    <w:rsid w:val="54386312"/>
    <w:rsid w:val="54535501"/>
    <w:rsid w:val="55453D20"/>
    <w:rsid w:val="55DB2DD2"/>
    <w:rsid w:val="560870EA"/>
    <w:rsid w:val="56302FC5"/>
    <w:rsid w:val="5673410B"/>
    <w:rsid w:val="575757EE"/>
    <w:rsid w:val="576C31BA"/>
    <w:rsid w:val="57830568"/>
    <w:rsid w:val="59C43412"/>
    <w:rsid w:val="5CD13E23"/>
    <w:rsid w:val="5D1C3851"/>
    <w:rsid w:val="5D625B2C"/>
    <w:rsid w:val="5E06357D"/>
    <w:rsid w:val="5E5A7C96"/>
    <w:rsid w:val="5E6B52F7"/>
    <w:rsid w:val="5EF16A54"/>
    <w:rsid w:val="5F4253D5"/>
    <w:rsid w:val="60605BAC"/>
    <w:rsid w:val="615079C8"/>
    <w:rsid w:val="61FA50BA"/>
    <w:rsid w:val="62166177"/>
    <w:rsid w:val="627D6E20"/>
    <w:rsid w:val="629D605C"/>
    <w:rsid w:val="62F02C84"/>
    <w:rsid w:val="646C7E20"/>
    <w:rsid w:val="677126D4"/>
    <w:rsid w:val="67A23A75"/>
    <w:rsid w:val="67D31B38"/>
    <w:rsid w:val="68182EB5"/>
    <w:rsid w:val="68B85C97"/>
    <w:rsid w:val="696A15CC"/>
    <w:rsid w:val="69AD605F"/>
    <w:rsid w:val="6A150616"/>
    <w:rsid w:val="6A2D2BF1"/>
    <w:rsid w:val="6AE43D6D"/>
    <w:rsid w:val="6B301D09"/>
    <w:rsid w:val="6BEB329A"/>
    <w:rsid w:val="6CA60588"/>
    <w:rsid w:val="6CC12E03"/>
    <w:rsid w:val="6D020BE2"/>
    <w:rsid w:val="6D3E7A5E"/>
    <w:rsid w:val="6E20323A"/>
    <w:rsid w:val="6F7131B2"/>
    <w:rsid w:val="6F83507F"/>
    <w:rsid w:val="6F94770A"/>
    <w:rsid w:val="701C15A8"/>
    <w:rsid w:val="70663E27"/>
    <w:rsid w:val="70BB3164"/>
    <w:rsid w:val="71160CA0"/>
    <w:rsid w:val="71C75AB7"/>
    <w:rsid w:val="73BF6901"/>
    <w:rsid w:val="745A3066"/>
    <w:rsid w:val="748314C2"/>
    <w:rsid w:val="74C10780"/>
    <w:rsid w:val="750B43D0"/>
    <w:rsid w:val="75315203"/>
    <w:rsid w:val="755A66E8"/>
    <w:rsid w:val="75670BD6"/>
    <w:rsid w:val="75806198"/>
    <w:rsid w:val="759B0D88"/>
    <w:rsid w:val="75DB59EA"/>
    <w:rsid w:val="77453F00"/>
    <w:rsid w:val="774F16F9"/>
    <w:rsid w:val="777443DB"/>
    <w:rsid w:val="780B66C2"/>
    <w:rsid w:val="781C4368"/>
    <w:rsid w:val="782D04B7"/>
    <w:rsid w:val="7932196D"/>
    <w:rsid w:val="7A4503B0"/>
    <w:rsid w:val="7B1C5306"/>
    <w:rsid w:val="7BB06247"/>
    <w:rsid w:val="7C7B0AD2"/>
    <w:rsid w:val="7D361363"/>
    <w:rsid w:val="7D990867"/>
    <w:rsid w:val="7DF853A4"/>
    <w:rsid w:val="7E7D17EC"/>
    <w:rsid w:val="7E807C6F"/>
    <w:rsid w:val="7EAF523A"/>
    <w:rsid w:val="7F4821B9"/>
    <w:rsid w:val="7F89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3"/>
    <o:shapelayout v:ext="edit">
      <o:idmap v:ext="edit" data="1"/>
    </o:shapelayout>
  </w:shapeDefaults>
  <w:decimalSymbol w:val="."/>
  <w:listSeparator w:val=","/>
  <w15:docId w15:val="{5A8CCEA9-2308-4ADA-9FA9-7B66CD955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99" w:unhideWhenUsed="1" w:qFormat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99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6" w:lineRule="auto"/>
      <w:outlineLvl w:val="2"/>
    </w:pPr>
    <w:rPr>
      <w:rFonts w:eastAsia="微软雅黑 Light"/>
      <w:b/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1"/>
    <w:uiPriority w:val="99"/>
    <w:unhideWhenUsed/>
    <w:qFormat/>
    <w:pPr>
      <w:jc w:val="left"/>
    </w:pPr>
  </w:style>
  <w:style w:type="paragraph" w:styleId="a5">
    <w:name w:val="Document Map"/>
    <w:basedOn w:val="a"/>
    <w:link w:val="Char0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qFormat/>
    <w:pPr>
      <w:widowControl/>
      <w:ind w:left="360"/>
    </w:pPr>
    <w:rPr>
      <w:rFonts w:ascii="Times New Roman" w:hAnsi="Times New Roman"/>
      <w:kern w:val="0"/>
      <w:sz w:val="24"/>
      <w:szCs w:val="24"/>
      <w:lang w:eastAsia="en-US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7">
    <w:name w:val="Date"/>
    <w:basedOn w:val="a"/>
    <w:next w:val="a"/>
    <w:link w:val="Char3"/>
    <w:semiHidden/>
    <w:unhideWhenUsed/>
    <w:qFormat/>
    <w:pPr>
      <w:ind w:leftChars="2500" w:left="100"/>
    </w:pPr>
  </w:style>
  <w:style w:type="paragraph" w:styleId="a8">
    <w:name w:val="Balloon Text"/>
    <w:basedOn w:val="a"/>
    <w:link w:val="Char4"/>
    <w:uiPriority w:val="99"/>
    <w:unhideWhenUsed/>
    <w:qFormat/>
    <w:rPr>
      <w:kern w:val="0"/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uiPriority w:val="22"/>
    <w:qFormat/>
    <w:rPr>
      <w:b/>
      <w:bCs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table" w:styleId="af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List Accent 2"/>
    <w:basedOn w:val="a1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character" w:customStyle="1" w:styleId="4Char">
    <w:name w:val="标题 4 Char"/>
    <w:link w:val="4"/>
    <w:uiPriority w:val="9"/>
    <w:qFormat/>
    <w:rPr>
      <w:rFonts w:ascii="Cambria" w:eastAsia="宋体" w:hAnsi="Cambria" w:cs="Times New Roman"/>
      <w:b/>
      <w:bCs/>
      <w:sz w:val="28"/>
      <w:szCs w:val="28"/>
    </w:rPr>
  </w:style>
  <w:style w:type="character" w:customStyle="1" w:styleId="Char6">
    <w:name w:val="页眉 Char"/>
    <w:link w:val="aa"/>
    <w:uiPriority w:val="99"/>
    <w:qFormat/>
    <w:rPr>
      <w:sz w:val="18"/>
      <w:szCs w:val="18"/>
    </w:rPr>
  </w:style>
  <w:style w:type="character" w:customStyle="1" w:styleId="Char2">
    <w:name w:val="正文文本缩进 Char"/>
    <w:link w:val="a6"/>
    <w:qFormat/>
    <w:rPr>
      <w:rFonts w:ascii="Times New Roman" w:hAnsi="Times New Roman" w:cs="Times New Roman"/>
      <w:kern w:val="0"/>
      <w:sz w:val="24"/>
      <w:szCs w:val="24"/>
      <w:lang w:eastAsia="en-US" w:bidi="ar-SA"/>
    </w:rPr>
  </w:style>
  <w:style w:type="character" w:customStyle="1" w:styleId="Char7">
    <w:name w:val="无间隔 Char"/>
    <w:link w:val="11"/>
    <w:uiPriority w:val="1"/>
    <w:qFormat/>
    <w:rPr>
      <w:sz w:val="22"/>
      <w:szCs w:val="22"/>
      <w:lang w:val="en-US" w:eastAsia="zh-CN" w:bidi="ar-SA"/>
    </w:rPr>
  </w:style>
  <w:style w:type="paragraph" w:customStyle="1" w:styleId="11">
    <w:name w:val="无间隔1"/>
    <w:link w:val="Char7"/>
    <w:uiPriority w:val="1"/>
    <w:qFormat/>
    <w:rPr>
      <w:rFonts w:ascii="Calibri" w:hAnsi="Calibri"/>
      <w:sz w:val="22"/>
      <w:szCs w:val="22"/>
    </w:rPr>
  </w:style>
  <w:style w:type="character" w:customStyle="1" w:styleId="3Char">
    <w:name w:val="标题 3 Char"/>
    <w:link w:val="3"/>
    <w:uiPriority w:val="9"/>
    <w:qFormat/>
    <w:rPr>
      <w:rFonts w:ascii="Calibri" w:eastAsia="微软雅黑 Light" w:hAnsi="Calibri"/>
      <w:b/>
      <w:bCs/>
      <w:sz w:val="21"/>
      <w:szCs w:val="32"/>
    </w:rPr>
  </w:style>
  <w:style w:type="character" w:customStyle="1" w:styleId="Char4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1Char">
    <w:name w:val="标题 1 Char"/>
    <w:link w:val="1"/>
    <w:uiPriority w:val="9"/>
    <w:qFormat/>
    <w:rPr>
      <w:b/>
      <w:bCs/>
      <w:kern w:val="44"/>
      <w:sz w:val="44"/>
      <w:szCs w:val="44"/>
    </w:rPr>
  </w:style>
  <w:style w:type="character" w:customStyle="1" w:styleId="HTMLChar">
    <w:name w:val="HTML 预设格式 Char"/>
    <w:link w:val="HTML"/>
    <w:uiPriority w:val="99"/>
    <w:semiHidden/>
    <w:qFormat/>
    <w:rPr>
      <w:rFonts w:ascii="宋体" w:hAnsi="宋体" w:cs="宋体"/>
      <w:sz w:val="24"/>
      <w:szCs w:val="24"/>
    </w:rPr>
  </w:style>
  <w:style w:type="character" w:customStyle="1" w:styleId="Char0">
    <w:name w:val="文档结构图 Char"/>
    <w:link w:val="a5"/>
    <w:uiPriority w:val="99"/>
    <w:semiHidden/>
    <w:qFormat/>
    <w:rPr>
      <w:rFonts w:ascii="宋体"/>
      <w:kern w:val="2"/>
      <w:sz w:val="18"/>
      <w:szCs w:val="18"/>
    </w:rPr>
  </w:style>
  <w:style w:type="character" w:customStyle="1" w:styleId="Char1">
    <w:name w:val="批注文字 Char1"/>
    <w:link w:val="a4"/>
    <w:uiPriority w:val="99"/>
    <w:semiHidden/>
    <w:qFormat/>
    <w:rPr>
      <w:kern w:val="2"/>
      <w:sz w:val="21"/>
      <w:szCs w:val="22"/>
    </w:rPr>
  </w:style>
  <w:style w:type="character" w:customStyle="1" w:styleId="apple-converted-space">
    <w:name w:val="apple-converted-space"/>
    <w:basedOn w:val="a0"/>
    <w:qFormat/>
  </w:style>
  <w:style w:type="character" w:customStyle="1" w:styleId="htmlval1">
    <w:name w:val="htmlval1"/>
    <w:basedOn w:val="a0"/>
    <w:qFormat/>
  </w:style>
  <w:style w:type="character" w:customStyle="1" w:styleId="Char5">
    <w:name w:val="页脚 Char"/>
    <w:link w:val="a9"/>
    <w:uiPriority w:val="99"/>
    <w:qFormat/>
    <w:rPr>
      <w:sz w:val="18"/>
      <w:szCs w:val="18"/>
    </w:rPr>
  </w:style>
  <w:style w:type="character" w:customStyle="1" w:styleId="Char">
    <w:name w:val="批注主题 Char"/>
    <w:link w:val="a3"/>
    <w:uiPriority w:val="99"/>
    <w:semiHidden/>
    <w:qFormat/>
    <w:rPr>
      <w:b/>
      <w:bCs/>
      <w:kern w:val="2"/>
      <w:sz w:val="21"/>
      <w:szCs w:val="22"/>
    </w:rPr>
  </w:style>
  <w:style w:type="character" w:customStyle="1" w:styleId="2Char">
    <w:name w:val="标题 2 Char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Char8">
    <w:name w:val="批注文字 Char"/>
    <w:uiPriority w:val="99"/>
    <w:semiHidden/>
    <w:qFormat/>
    <w:rPr>
      <w:kern w:val="2"/>
      <w:sz w:val="21"/>
      <w:szCs w:val="22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character" w:customStyle="1" w:styleId="Char3">
    <w:name w:val="日期 Char"/>
    <w:basedOn w:val="a0"/>
    <w:link w:val="a7"/>
    <w:semiHidden/>
    <w:qFormat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control" Target="activeX/activeX6.xml"/><Relationship Id="rId42" Type="http://schemas.openxmlformats.org/officeDocument/2006/relationships/image" Target="media/image18.wmf"/><Relationship Id="rId47" Type="http://schemas.openxmlformats.org/officeDocument/2006/relationships/control" Target="activeX/activeX19.xml"/><Relationship Id="rId63" Type="http://schemas.openxmlformats.org/officeDocument/2006/relationships/control" Target="activeX/activeX27.xml"/><Relationship Id="rId68" Type="http://schemas.openxmlformats.org/officeDocument/2006/relationships/image" Target="media/image31.wmf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6" Type="http://schemas.openxmlformats.org/officeDocument/2006/relationships/image" Target="media/image5.wmf"/><Relationship Id="rId11" Type="http://schemas.openxmlformats.org/officeDocument/2006/relationships/control" Target="activeX/activeX1.xml"/><Relationship Id="rId32" Type="http://schemas.openxmlformats.org/officeDocument/2006/relationships/image" Target="media/image13.wmf"/><Relationship Id="rId37" Type="http://schemas.openxmlformats.org/officeDocument/2006/relationships/control" Target="activeX/activeX14.xml"/><Relationship Id="rId53" Type="http://schemas.openxmlformats.org/officeDocument/2006/relationships/control" Target="activeX/activeX22.xml"/><Relationship Id="rId58" Type="http://schemas.openxmlformats.org/officeDocument/2006/relationships/image" Target="media/image26.wmf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image" Target="media/image8.wmf"/><Relationship Id="rId27" Type="http://schemas.openxmlformats.org/officeDocument/2006/relationships/control" Target="activeX/activeX9.xml"/><Relationship Id="rId43" Type="http://schemas.openxmlformats.org/officeDocument/2006/relationships/control" Target="activeX/activeX17.xml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control" Target="activeX/activeX30.xml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image" Target="media/image3.wmf"/><Relationship Id="rId17" Type="http://schemas.openxmlformats.org/officeDocument/2006/relationships/control" Target="activeX/activeX4.xml"/><Relationship Id="rId25" Type="http://schemas.openxmlformats.org/officeDocument/2006/relationships/control" Target="activeX/activeX8.xml"/><Relationship Id="rId33" Type="http://schemas.openxmlformats.org/officeDocument/2006/relationships/control" Target="activeX/activeX12.xml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control" Target="activeX/activeX25.xml"/><Relationship Id="rId67" Type="http://schemas.openxmlformats.org/officeDocument/2006/relationships/control" Target="activeX/activeX29.xml"/><Relationship Id="rId20" Type="http://schemas.openxmlformats.org/officeDocument/2006/relationships/image" Target="media/image7.wmf"/><Relationship Id="rId41" Type="http://schemas.openxmlformats.org/officeDocument/2006/relationships/control" Target="activeX/activeX16.xml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ontrol" Target="activeX/activeX3.xml"/><Relationship Id="rId23" Type="http://schemas.openxmlformats.org/officeDocument/2006/relationships/control" Target="activeX/activeX7.xml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control" Target="activeX/activeX20.xml"/><Relationship Id="rId57" Type="http://schemas.openxmlformats.org/officeDocument/2006/relationships/control" Target="activeX/activeX24.xml"/><Relationship Id="rId10" Type="http://schemas.openxmlformats.org/officeDocument/2006/relationships/image" Target="media/image2.wmf"/><Relationship Id="rId31" Type="http://schemas.openxmlformats.org/officeDocument/2006/relationships/control" Target="activeX/activeX11.xml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control" Target="activeX/activeX28.xml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control" Target="activeX/activeX2.xml"/><Relationship Id="rId18" Type="http://schemas.openxmlformats.org/officeDocument/2006/relationships/image" Target="media/image6.wmf"/><Relationship Id="rId39" Type="http://schemas.openxmlformats.org/officeDocument/2006/relationships/control" Target="activeX/activeX15.xml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control" Target="activeX/activeX23.xml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control" Target="activeX/activeX10.xml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control" Target="activeX/activeX18.xml"/><Relationship Id="rId66" Type="http://schemas.openxmlformats.org/officeDocument/2006/relationships/image" Target="media/image30.wmf"/><Relationship Id="rId87" Type="http://schemas.openxmlformats.org/officeDocument/2006/relationships/image" Target="media/image49.png"/><Relationship Id="rId61" Type="http://schemas.openxmlformats.org/officeDocument/2006/relationships/control" Target="activeX/activeX26.xml"/><Relationship Id="rId82" Type="http://schemas.openxmlformats.org/officeDocument/2006/relationships/image" Target="media/image44.png"/><Relationship Id="rId19" Type="http://schemas.openxmlformats.org/officeDocument/2006/relationships/control" Target="activeX/activeX5.xml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control" Target="activeX/activeX13.xml"/><Relationship Id="rId56" Type="http://schemas.openxmlformats.org/officeDocument/2006/relationships/image" Target="media/image25.wmf"/><Relationship Id="rId77" Type="http://schemas.openxmlformats.org/officeDocument/2006/relationships/image" Target="media/image39.png"/><Relationship Id="rId100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control" Target="activeX/activeX21.xml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CPM&#20869;&#23481;&#24314;&#35774;\&#24037;&#20316;&#27169;&#26495;\&#24066;&#22330;&#38656;&#27714;&#25991;&#26723;&#65288;MRD&#65289;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C77EF8-A8EA-4B1C-8598-1CA1E88F6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市场需求文档（MRD）.dot</Template>
  <TotalTime>3468</TotalTime>
  <Pages>33</Pages>
  <Words>6569</Words>
  <Characters>4101</Characters>
  <Application>Microsoft Office Word</Application>
  <DocSecurity>0</DocSecurity>
  <Lines>34</Lines>
  <Paragraphs>21</Paragraphs>
  <ScaleCrop>false</ScaleCrop>
  <Company>积分联盟</Company>
  <LinksUpToDate>false</LinksUpToDate>
  <CharactersWithSpaces>10649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</dc:title>
  <dc:creator>王亚敏</dc:creator>
  <cp:lastModifiedBy>王亚敏</cp:lastModifiedBy>
  <cp:revision>390</cp:revision>
  <cp:lastPrinted>2017-04-25T05:37:00Z</cp:lastPrinted>
  <dcterms:created xsi:type="dcterms:W3CDTF">2017-11-28T03:08:00Z</dcterms:created>
  <dcterms:modified xsi:type="dcterms:W3CDTF">2018-05-30T04:35:00Z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